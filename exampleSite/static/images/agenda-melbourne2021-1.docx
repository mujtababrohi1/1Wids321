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E8BC5" w14:textId="77777777" w:rsidR="00297EA0" w:rsidRPr="00380E87" w:rsidRDefault="00B04349" w:rsidP="00C07BC3">
      <w:pPr>
        <w:rPr>
          <w:rFonts w:ascii="Adobe Garamond Pro" w:hAnsi="Adobe Garamond Pro"/>
        </w:rPr>
      </w:pPr>
      <w:r w:rsidRPr="00380E87">
        <w:rPr>
          <w:rFonts w:ascii="Adobe Garamond Pro" w:hAnsi="Adobe Garamond Pro"/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2B34C8E7" wp14:editId="230C1292">
                <wp:simplePos x="0" y="0"/>
                <wp:positionH relativeFrom="column">
                  <wp:posOffset>112395</wp:posOffset>
                </wp:positionH>
                <wp:positionV relativeFrom="margin">
                  <wp:posOffset>281305</wp:posOffset>
                </wp:positionV>
                <wp:extent cx="3086100" cy="6817360"/>
                <wp:effectExtent l="0" t="0" r="0" b="254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6817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4892" w:type="dxa"/>
                              <w:tblBorders>
                                <w:top w:val="single" w:sz="2" w:space="0" w:color="75787B" w:themeColor="background1"/>
                                <w:left w:val="none" w:sz="0" w:space="0" w:color="auto"/>
                                <w:bottom w:val="single" w:sz="2" w:space="0" w:color="75787B" w:themeColor="background1"/>
                                <w:right w:val="none" w:sz="0" w:space="0" w:color="auto"/>
                                <w:insideH w:val="single" w:sz="2" w:space="0" w:color="75787B" w:themeColor="background1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716"/>
                              <w:gridCol w:w="4176"/>
                            </w:tblGrid>
                            <w:tr w:rsidR="006A4D02" w14:paraId="120E7CE9" w14:textId="77777777" w:rsidTr="005D0EE9">
                              <w:trPr>
                                <w:trHeight w:val="720"/>
                              </w:trPr>
                              <w:tc>
                                <w:tcPr>
                                  <w:tcW w:w="716" w:type="dxa"/>
                                </w:tcPr>
                                <w:p w14:paraId="2AE44292" w14:textId="77777777" w:rsidR="006A4D02" w:rsidRPr="00486E0E" w:rsidRDefault="006A4D02" w:rsidP="00CC25D4">
                                  <w:pPr>
                                    <w:spacing w:before="80"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  <w:r w:rsidRPr="00486E0E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9:00</w:t>
                                  </w:r>
                                </w:p>
                              </w:tc>
                              <w:tc>
                                <w:tcPr>
                                  <w:tcW w:w="4176" w:type="dxa"/>
                                </w:tcPr>
                                <w:p w14:paraId="11DAACDD" w14:textId="77777777" w:rsidR="006A4D02" w:rsidRPr="00CC25D4" w:rsidRDefault="006A4D02" w:rsidP="00CC25D4">
                                  <w:pPr>
                                    <w:pStyle w:val="BasicParagraph"/>
                                    <w:suppressAutoHyphens/>
                                    <w:spacing w:before="80" w:line="240" w:lineRule="auto"/>
                                    <w:rPr>
                                      <w:rFonts w:ascii="Futura" w:hAnsi="Futura" w:cs="Futura"/>
                                      <w:caps/>
                                      <w:color w:val="00B14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C25D4">
                                    <w:rPr>
                                      <w:rStyle w:val="REMARKS"/>
                                      <w:rFonts w:ascii="Futura" w:hAnsi="Futura" w:cs="Futura"/>
                                      <w:color w:val="00B140" w:themeColor="text1"/>
                                    </w:rPr>
                                    <w:t>WELCOME &amp; OPENING REMARKS</w:t>
                                  </w:r>
                                </w:p>
                                <w:p w14:paraId="0D265B40" w14:textId="77777777" w:rsidR="0060144A" w:rsidRPr="0060144A" w:rsidRDefault="0060144A" w:rsidP="0060144A">
                                  <w:pPr>
                                    <w:pStyle w:val="xxxmsonormal"/>
                                    <w:spacing w:before="0" w:beforeAutospacing="0" w:after="0" w:afterAutospacing="0"/>
                                    <w:rPr>
                                      <w:rStyle w:val="SpeakerTitle"/>
                                      <w:rFonts w:ascii="Futura" w:eastAsiaTheme="minorEastAsia" w:hAnsi="Futura" w:cs="Futura"/>
                                      <w:b/>
                                      <w:lang w:val="en-US"/>
                                    </w:rPr>
                                  </w:pPr>
                                  <w:r w:rsidRPr="0060144A">
                                    <w:rPr>
                                      <w:rStyle w:val="SpeakerTitle"/>
                                      <w:rFonts w:ascii="Futura" w:eastAsiaTheme="minorEastAsia" w:hAnsi="Futura" w:cs="Futura"/>
                                      <w:b/>
                                      <w:lang w:val="en-US"/>
                                    </w:rPr>
                                    <w:t>Professor Corinne Reid</w:t>
                                  </w:r>
                                </w:p>
                                <w:p w14:paraId="13876C3C" w14:textId="77777777" w:rsidR="0060144A" w:rsidRPr="0060144A" w:rsidRDefault="0060144A" w:rsidP="0060144A">
                                  <w:pPr>
                                    <w:pStyle w:val="xxxmsonormal"/>
                                    <w:spacing w:before="0" w:beforeAutospacing="0" w:after="0" w:afterAutospacing="0"/>
                                    <w:rPr>
                                      <w:rStyle w:val="SpeakerTitle"/>
                                      <w:rFonts w:ascii="Futura" w:eastAsiaTheme="minorEastAsia" w:hAnsi="Futura" w:cs="Futura"/>
                                      <w:lang w:val="en-US"/>
                                    </w:rPr>
                                  </w:pPr>
                                  <w:r w:rsidRPr="0060144A">
                                    <w:rPr>
                                      <w:rStyle w:val="SpeakerTitle"/>
                                      <w:rFonts w:ascii="Futura" w:eastAsiaTheme="minorEastAsia" w:hAnsi="Futura" w:cs="Futura"/>
                                      <w:lang w:val="en-US"/>
                                    </w:rPr>
                                    <w:t>Provost (Interim) and Deputy Vice-Chancellor, Research</w:t>
                                  </w:r>
                                </w:p>
                                <w:p w14:paraId="4D50064C" w14:textId="77777777" w:rsidR="006A4D02" w:rsidRPr="0060144A" w:rsidRDefault="00CE6B34" w:rsidP="0060144A">
                                  <w:pPr>
                                    <w:pStyle w:val="BasicParagraph"/>
                                    <w:suppressAutoHyphens/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  <w:caps/>
                                      <w:color w:val="A31F34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Victoria University</w:t>
                                  </w:r>
                                </w:p>
                              </w:tc>
                            </w:tr>
                            <w:tr w:rsidR="006A4D02" w14:paraId="1AA8E8FF" w14:textId="77777777" w:rsidTr="005D0EE9">
                              <w:tc>
                                <w:tcPr>
                                  <w:tcW w:w="716" w:type="dxa"/>
                                </w:tcPr>
                                <w:p w14:paraId="50DAAE51" w14:textId="77777777" w:rsidR="006A4D02" w:rsidRDefault="006A4D02" w:rsidP="00CC25D4">
                                  <w:pPr>
                                    <w:spacing w:before="80"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 w:rsidRPr="00486E0E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9:</w:t>
                                  </w:r>
                                  <w:r w:rsidR="0060144A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1</w:t>
                                  </w:r>
                                  <w:r w:rsidRPr="00486E0E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0</w:t>
                                  </w:r>
                                </w:p>
                                <w:p w14:paraId="705E31B0" w14:textId="77777777" w:rsidR="0060144A" w:rsidRDefault="0060144A" w:rsidP="00CC25D4">
                                  <w:pPr>
                                    <w:spacing w:before="80"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8A52C17" w14:textId="77777777" w:rsidR="0060144A" w:rsidRDefault="0060144A" w:rsidP="00CC25D4">
                                  <w:pPr>
                                    <w:spacing w:before="80"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39951A3" w14:textId="77777777" w:rsidR="0060144A" w:rsidRDefault="0060144A" w:rsidP="00CC25D4">
                                  <w:pPr>
                                    <w:spacing w:before="80"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BDDA78A" w14:textId="77777777" w:rsidR="0060144A" w:rsidRPr="00486E0E" w:rsidRDefault="0060144A" w:rsidP="00CC25D4">
                                  <w:pPr>
                                    <w:spacing w:before="80"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76" w:type="dxa"/>
                                </w:tcPr>
                                <w:p w14:paraId="1171445C" w14:textId="77777777" w:rsidR="0060144A" w:rsidRPr="0060144A" w:rsidRDefault="006A4D02" w:rsidP="0060144A">
                                  <w:pPr>
                                    <w:pStyle w:val="BasicParagraph"/>
                                    <w:suppressAutoHyphens/>
                                    <w:spacing w:before="80"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  <w:color w:val="00B140" w:themeColor="text1"/>
                                    </w:rPr>
                                  </w:pPr>
                                  <w:r w:rsidRPr="00CC25D4">
                                    <w:rPr>
                                      <w:rStyle w:val="KEYNOTE"/>
                                      <w:rFonts w:ascii="Futura" w:hAnsi="Futura" w:cs="Futura"/>
                                      <w:color w:val="00B140" w:themeColor="text1"/>
                                    </w:rPr>
                                    <w:t>KEYNOTE</w:t>
                                  </w:r>
                                </w:p>
                                <w:p w14:paraId="6EEE5E02" w14:textId="77777777" w:rsidR="00CE6B34" w:rsidRPr="005D0EE9" w:rsidRDefault="00CE6B34" w:rsidP="000F14BC">
                                  <w:pPr>
                                    <w:spacing w:line="300" w:lineRule="auto"/>
                                    <w:rPr>
                                      <w:rFonts w:ascii="Futura" w:hAnsi="Futura" w:cs="Futura"/>
                                      <w:color w:val="777779"/>
                                      <w:sz w:val="18"/>
                                      <w:szCs w:val="18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Prof Dianne Cook</w:t>
                                  </w:r>
                                  <w:r w:rsidR="006A4D02" w:rsidRPr="00486E0E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,</w:t>
                                  </w:r>
                                  <w:r w:rsidR="006A4D02" w:rsidRPr="00486E0E">
                                    <w:rPr>
                                      <w:rFonts w:ascii="Futura" w:hAnsi="Futura" w:cs="Futura"/>
                                      <w:color w:val="777779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49997181" w14:textId="77777777" w:rsidR="00CE6B34" w:rsidRDefault="00CE6B34" w:rsidP="000F14BC">
                                  <w:pPr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 w:rsidRPr="00CE6B34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Department of Econometrics and Business Statistics</w:t>
                                  </w:r>
                                  <w:r w:rsidR="006A4D02" w:rsidRPr="00CE6B34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,</w:t>
                                  </w:r>
                                </w:p>
                                <w:p w14:paraId="1EA44898" w14:textId="77777777" w:rsidR="006A4D02" w:rsidRDefault="00CE6B34" w:rsidP="00CE6B34">
                                  <w:pPr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Style w:val="SpeakerTitle"/>
                                      <w:rFonts w:ascii="Futura" w:hAnsi="Futura" w:cs="Futura"/>
                                      <w:lang w:val="en-AU"/>
                                    </w:rPr>
                                    <w:t>Monash University</w:t>
                                  </w:r>
                                </w:p>
                                <w:p w14:paraId="1F81A3D2" w14:textId="77777777" w:rsidR="000D1E6E" w:rsidRPr="000D1E6E" w:rsidRDefault="000D1E6E" w:rsidP="00CE6B34">
                                  <w:pPr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  <w:lang w:val="en-AU"/>
                                    </w:rPr>
                                  </w:pPr>
                                </w:p>
                                <w:p w14:paraId="4B767665" w14:textId="77777777" w:rsidR="0060144A" w:rsidRPr="00E44945" w:rsidRDefault="0060144A" w:rsidP="00CE6B34">
                                  <w:pPr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6A4D02" w14:paraId="40D43764" w14:textId="77777777" w:rsidTr="005D0EE9">
                              <w:tc>
                                <w:tcPr>
                                  <w:tcW w:w="716" w:type="dxa"/>
                                </w:tcPr>
                                <w:p w14:paraId="5CFF2C1E" w14:textId="77777777" w:rsidR="006A4D02" w:rsidRPr="007D5185" w:rsidRDefault="006A4D02" w:rsidP="000F14BC">
                                  <w:pPr>
                                    <w:spacing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76" w:type="dxa"/>
                                </w:tcPr>
                                <w:p w14:paraId="444C5E8E" w14:textId="77777777" w:rsidR="006A4D02" w:rsidRPr="00486E0E" w:rsidRDefault="006A4D02" w:rsidP="00CC25D4">
                                  <w:pPr>
                                    <w:spacing w:before="80" w:line="300" w:lineRule="auto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  <w:r w:rsidRPr="00CC25D4">
                                    <w:rPr>
                                      <w:rStyle w:val="TECHNOLOGYVISIONTALKS"/>
                                      <w:rFonts w:ascii="Futura" w:hAnsi="Futura" w:cs="Futura"/>
                                      <w:color w:val="00B140" w:themeColor="text1"/>
                                    </w:rPr>
                                    <w:t>TECHNOLOGY VISION TALKS</w:t>
                                  </w:r>
                                </w:p>
                              </w:tc>
                            </w:tr>
                            <w:tr w:rsidR="006A4D02" w14:paraId="152ABBCC" w14:textId="77777777" w:rsidTr="005D0EE9">
                              <w:tc>
                                <w:tcPr>
                                  <w:tcW w:w="716" w:type="dxa"/>
                                </w:tcPr>
                                <w:p w14:paraId="285DCDF2" w14:textId="77777777" w:rsidR="006A4D02" w:rsidRPr="00486E0E" w:rsidRDefault="007D5185" w:rsidP="000F14BC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9</w:t>
                                  </w:r>
                                  <w:r w:rsidR="006A4D02" w:rsidRPr="00486E0E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:</w:t>
                                  </w:r>
                                  <w: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30</w:t>
                                  </w:r>
                                </w:p>
                                <w:p w14:paraId="31B295DB" w14:textId="77777777" w:rsidR="006A4D02" w:rsidRDefault="006A4D02" w:rsidP="007E5EA3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2B2BBD57" w14:textId="77777777" w:rsidR="007E5EA3" w:rsidRDefault="007E5EA3" w:rsidP="007E5EA3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480B70B9" w14:textId="77777777" w:rsidR="007E5EA3" w:rsidRDefault="007E5EA3" w:rsidP="000F14BC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79F032EF" w14:textId="77777777" w:rsidR="007E5EA3" w:rsidRPr="00486E0E" w:rsidRDefault="007E5EA3" w:rsidP="000F14BC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0EDEF0D7" w14:textId="77777777" w:rsidR="006A4D02" w:rsidRPr="00486E0E" w:rsidRDefault="007D5185" w:rsidP="000F14BC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9</w:t>
                                  </w:r>
                                  <w:r w:rsidR="006A4D02" w:rsidRPr="00486E0E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:</w:t>
                                  </w:r>
                                  <w: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50</w:t>
                                  </w:r>
                                </w:p>
                                <w:p w14:paraId="19CA1EE1" w14:textId="77777777" w:rsidR="006A4D02" w:rsidRDefault="006A4D02" w:rsidP="000F14BC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7A0F6F1B" w14:textId="77777777" w:rsidR="007E5EA3" w:rsidRDefault="007E5EA3" w:rsidP="000F14BC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3D26690D" w14:textId="77777777" w:rsidR="007E5EA3" w:rsidRDefault="007E5EA3" w:rsidP="000F14BC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0598F683" w14:textId="77777777" w:rsidR="007E5EA3" w:rsidRDefault="007E5EA3" w:rsidP="000F14BC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5835AA73" w14:textId="77777777" w:rsidR="00B04349" w:rsidRPr="00486E0E" w:rsidRDefault="00B04349" w:rsidP="000F14BC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1DD8D3B9" w14:textId="77777777" w:rsidR="006A4D02" w:rsidRDefault="006A4D02" w:rsidP="000F14BC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 w:rsidRPr="00486E0E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1</w:t>
                                  </w:r>
                                  <w:r w:rsidR="007E5EA3">
                                    <w:rPr>
                                      <w:rStyle w:val="SpeakerTitle"/>
                                      <w:rFonts w:ascii="Futura" w:hAnsi="Futura" w:cs="Futura"/>
                                      <w:lang w:val="ru-RU"/>
                                    </w:rPr>
                                    <w:t>0</w:t>
                                  </w:r>
                                  <w:r w:rsidRPr="00486E0E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:</w:t>
                                  </w:r>
                                  <w:r w:rsidR="007D5185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10</w:t>
                                  </w:r>
                                </w:p>
                                <w:p w14:paraId="223F20CC" w14:textId="77777777" w:rsidR="007D5185" w:rsidRDefault="007D5185" w:rsidP="000F14BC">
                                  <w:pPr>
                                    <w:spacing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AD9FB9D" w14:textId="77777777" w:rsidR="007D5185" w:rsidRDefault="007D5185" w:rsidP="000F14BC">
                                  <w:pPr>
                                    <w:spacing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7969724" w14:textId="77777777" w:rsidR="007D5185" w:rsidRDefault="007D5185" w:rsidP="000F14BC">
                                  <w:pPr>
                                    <w:spacing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7312980" w14:textId="77777777" w:rsidR="007D5185" w:rsidRDefault="007D5185" w:rsidP="000F14BC">
                                  <w:pPr>
                                    <w:spacing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4120325" w14:textId="77777777" w:rsidR="007D5185" w:rsidRDefault="007D5185" w:rsidP="000F14BC">
                                  <w:pPr>
                                    <w:spacing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  <w:t>10:30</w:t>
                                  </w:r>
                                </w:p>
                                <w:p w14:paraId="320F6ECB" w14:textId="77777777" w:rsidR="007D5185" w:rsidRDefault="007D5185" w:rsidP="000F14BC">
                                  <w:pPr>
                                    <w:spacing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51A3F1C" w14:textId="77777777" w:rsidR="007D5185" w:rsidRPr="00486E0E" w:rsidRDefault="007D5185" w:rsidP="000F14BC">
                                  <w:pPr>
                                    <w:spacing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76" w:type="dxa"/>
                                </w:tcPr>
                                <w:p w14:paraId="2AF3D516" w14:textId="77777777" w:rsidR="00B04349" w:rsidRPr="00B04349" w:rsidRDefault="00B04349" w:rsidP="00B04349">
                                  <w:pPr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</w:pPr>
                                  <w:r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Bl</w:t>
                                  </w:r>
                                  <w:r w:rsidRPr="00B04349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ending data sources for business insights</w:t>
                                  </w:r>
                                </w:p>
                                <w:p w14:paraId="67428482" w14:textId="77777777" w:rsidR="007D5185" w:rsidRDefault="00B04349" w:rsidP="000F14BC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</w:pPr>
                                  <w:r w:rsidRPr="00B04349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 xml:space="preserve">Kelley </w:t>
                                  </w:r>
                                  <w:proofErr w:type="spellStart"/>
                                  <w:r w:rsidRPr="00B04349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Sternhagen</w:t>
                                  </w:r>
                                  <w:proofErr w:type="spellEnd"/>
                                </w:p>
                                <w:p w14:paraId="7DE24F0E" w14:textId="77777777" w:rsidR="007D5185" w:rsidRPr="00B04349" w:rsidRDefault="00B04349" w:rsidP="000F14BC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 w:rsidRPr="00B04349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VP, eCommerce, Marketing Analytics &amp; Strategy at Cost Plus World Market</w:t>
                                  </w:r>
                                  <w: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 xml:space="preserve"> (US)</w:t>
                                  </w:r>
                                </w:p>
                                <w:p w14:paraId="6DFFD880" w14:textId="77777777" w:rsidR="007D5185" w:rsidRDefault="007D5185" w:rsidP="000F14BC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</w:pPr>
                                </w:p>
                                <w:p w14:paraId="0B218FA1" w14:textId="77777777" w:rsidR="00E44945" w:rsidRDefault="00E44945" w:rsidP="000F14BC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</w:pPr>
                                  <w:r w:rsidRPr="007E5EA3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 xml:space="preserve">Fostering innovation and creativity </w:t>
                                  </w:r>
                                </w:p>
                                <w:p w14:paraId="6918C4B3" w14:textId="5BAE35E8" w:rsidR="00F01B5E" w:rsidRPr="007267AE" w:rsidRDefault="007E5EA3" w:rsidP="000F14BC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  <w:color w:val="404041"/>
                                      <w:lang w:val="en-AU"/>
                                    </w:rPr>
                                  </w:pPr>
                                  <w:r w:rsidRPr="007E5EA3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 xml:space="preserve">Violetta </w:t>
                                  </w:r>
                                  <w:proofErr w:type="spellStart"/>
                                  <w:r w:rsidRPr="007E5EA3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Misiorek</w:t>
                                  </w:r>
                                  <w:proofErr w:type="spellEnd"/>
                                  <w:r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,</w:t>
                                  </w:r>
                                </w:p>
                                <w:p w14:paraId="24E4088E" w14:textId="41971284" w:rsidR="006A4D02" w:rsidRPr="007E5EA3" w:rsidRDefault="00D11929" w:rsidP="000F14BC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  <w:color w:val="404041"/>
                                    </w:rPr>
                                  </w:pPr>
                                  <w:r w:rsidRPr="00D11929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Principal Consultant, Data Science, Suncorp</w:t>
                                  </w:r>
                                </w:p>
                                <w:p w14:paraId="5B290634" w14:textId="77777777" w:rsidR="00B04349" w:rsidRDefault="00B04349" w:rsidP="000F14BC">
                                  <w:pPr>
                                    <w:pStyle w:val="BasicParagraph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</w:pPr>
                                </w:p>
                                <w:p w14:paraId="1F479930" w14:textId="7AD7B05C" w:rsidR="002D776E" w:rsidRDefault="002D776E" w:rsidP="00B04349">
                                  <w:pPr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</w:pPr>
                                  <w:r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H</w:t>
                                  </w:r>
                                  <w:r w:rsidRPr="002D776E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ow to present Data outcomes to Decision-makers</w:t>
                                  </w:r>
                                </w:p>
                                <w:p w14:paraId="5881A328" w14:textId="3269C8C2" w:rsidR="00B04349" w:rsidRPr="00B04349" w:rsidRDefault="00B04349" w:rsidP="00B04349">
                                  <w:pPr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  <w:lang w:val="en-AU"/>
                                    </w:rPr>
                                  </w:pPr>
                                  <w:proofErr w:type="spellStart"/>
                                  <w:r w:rsidRPr="000D1E6E">
                                    <w:rPr>
                                      <w:rStyle w:val="SpeakerTitle"/>
                                      <w:rFonts w:ascii="Futura" w:hAnsi="Futura" w:cs="Futura"/>
                                      <w:lang w:val="en-AU"/>
                                    </w:rPr>
                                    <w:t>Devini</w:t>
                                  </w:r>
                                  <w:proofErr w:type="spellEnd"/>
                                  <w:r w:rsidRPr="000D1E6E">
                                    <w:rPr>
                                      <w:rStyle w:val="SpeakerTitle"/>
                                      <w:rFonts w:ascii="Futura" w:hAnsi="Futura" w:cs="Futura"/>
                                      <w:lang w:val="en-AU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0D1E6E">
                                    <w:rPr>
                                      <w:rStyle w:val="SpeakerTitle"/>
                                      <w:rFonts w:ascii="Futura" w:hAnsi="Futura" w:cs="Futura"/>
                                      <w:lang w:val="en-AU"/>
                                    </w:rPr>
                                    <w:t>Goonetilleke</w:t>
                                  </w:r>
                                  <w:proofErr w:type="spellEnd"/>
                                </w:p>
                                <w:p w14:paraId="005D1A04" w14:textId="77777777" w:rsidR="00B04349" w:rsidRDefault="00B04349" w:rsidP="00B04349">
                                  <w:pPr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Style w:val="SpeakerTitle"/>
                                      <w:rFonts w:ascii="Futura" w:hAnsi="Futura" w:cs="Futura"/>
                                      <w:lang w:val="en-AU"/>
                                    </w:rPr>
                                    <w:t>Digital transformation</w:t>
                                  </w:r>
                                </w:p>
                                <w:p w14:paraId="0EBBAED3" w14:textId="77777777" w:rsidR="00B04349" w:rsidRPr="00B04349" w:rsidRDefault="00B04349" w:rsidP="000F14BC">
                                  <w:pPr>
                                    <w:pStyle w:val="BasicParagraph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  <w:lang w:val="en-AU"/>
                                    </w:rPr>
                                  </w:pPr>
                                </w:p>
                                <w:p w14:paraId="512E7DF0" w14:textId="77777777" w:rsidR="00B04349" w:rsidRDefault="007E5EA3" w:rsidP="000F14BC">
                                  <w:pPr>
                                    <w:pStyle w:val="BasicParagraph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</w:pPr>
                                  <w:r w:rsidRPr="007E5EA3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 xml:space="preserve"> </w:t>
                                  </w:r>
                                </w:p>
                                <w:p w14:paraId="7FA24B9D" w14:textId="77777777" w:rsidR="006A4D02" w:rsidRPr="007E5EA3" w:rsidRDefault="007E5EA3" w:rsidP="000F14BC">
                                  <w:pPr>
                                    <w:pStyle w:val="BasicParagraph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</w:pPr>
                                  <w:r w:rsidRPr="007E5EA3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Can AI really help us?</w:t>
                                  </w:r>
                                </w:p>
                                <w:p w14:paraId="103BB9E1" w14:textId="77777777" w:rsidR="007E5EA3" w:rsidRDefault="007E5EA3" w:rsidP="000F14BC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</w:pPr>
                                  <w:proofErr w:type="spellStart"/>
                                  <w:r w:rsidRPr="007E5EA3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Punitha</w:t>
                                  </w:r>
                                  <w:proofErr w:type="spellEnd"/>
                                  <w:r w:rsidRPr="007E5EA3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E5EA3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Senniappan</w:t>
                                  </w:r>
                                  <w:proofErr w:type="spellEnd"/>
                                </w:p>
                                <w:p w14:paraId="5E569952" w14:textId="77777777" w:rsidR="007E5EA3" w:rsidRDefault="007E5EA3" w:rsidP="007E5EA3">
                                  <w:pP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 w:rsidRPr="007E5EA3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Principal Architect</w:t>
                                  </w:r>
                                  <w: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,</w:t>
                                  </w:r>
                                </w:p>
                                <w:p w14:paraId="3B44BB8D" w14:textId="77777777" w:rsidR="007E5EA3" w:rsidRPr="007E5EA3" w:rsidRDefault="007E5EA3" w:rsidP="007E5EA3">
                                  <w:pP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 w:rsidRPr="007E5EA3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CPA Australia</w:t>
                                  </w:r>
                                </w:p>
                                <w:p w14:paraId="56DBE51E" w14:textId="77777777" w:rsidR="006A4D02" w:rsidRDefault="006A4D02" w:rsidP="000F14BC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4CF18205" w14:textId="77777777" w:rsidR="007D5185" w:rsidRPr="007D5185" w:rsidRDefault="007D5185" w:rsidP="007D5185">
                                  <w:pPr>
                                    <w:pStyle w:val="Heading2"/>
                                    <w:shd w:val="clear" w:color="auto" w:fill="FFFFFF"/>
                                    <w:textAlignment w:val="baseline"/>
                                    <w:rPr>
                                      <w:rStyle w:val="SpeakerTitle"/>
                                      <w:rFonts w:ascii="Futura" w:eastAsiaTheme="minorEastAsia" w:hAnsi="Futura" w:cs="Futura"/>
                                      <w:lang w:val="en-AU"/>
                                    </w:rPr>
                                  </w:pPr>
                                  <w:r w:rsidRPr="007D5185">
                                    <w:rPr>
                                      <w:rStyle w:val="SpeakerTitle"/>
                                      <w:rFonts w:ascii="Futura" w:eastAsiaTheme="minorEastAsia" w:hAnsi="Futura" w:cs="Futura"/>
                                      <w:lang w:val="en-AU"/>
                                    </w:rPr>
                                    <w:t>Bespoke Solutions for Transformation Challenges</w:t>
                                  </w:r>
                                </w:p>
                                <w:p w14:paraId="6815D6A7" w14:textId="77777777" w:rsidR="007D5185" w:rsidRPr="00DC49FF" w:rsidRDefault="007D5185" w:rsidP="007D5185">
                                  <w:pPr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Style w:val="SpeakerTitle"/>
                                      <w:rFonts w:ascii="Futura" w:hAnsi="Futura" w:cs="Futura"/>
                                      <w:lang w:val="en-AU"/>
                                    </w:rPr>
                                    <w:t xml:space="preserve"> </w:t>
                                  </w:r>
                                </w:p>
                                <w:p w14:paraId="28D8A088" w14:textId="77777777" w:rsidR="007D5185" w:rsidRPr="00486E0E" w:rsidRDefault="007D5185" w:rsidP="000F14BC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19934F69" w14:textId="77777777" w:rsidR="006A4D02" w:rsidRPr="00486E0E" w:rsidRDefault="006A4D02" w:rsidP="000F14BC">
                                  <w:pPr>
                                    <w:pStyle w:val="BasicParagraph"/>
                                    <w:spacing w:line="300" w:lineRule="auto"/>
                                    <w:rPr>
                                      <w:rFonts w:ascii="Futura" w:hAnsi="Futura" w:cs="Futura"/>
                                      <w:color w:val="777779"/>
                                      <w:sz w:val="18"/>
                                      <w:szCs w:val="18"/>
                                    </w:rPr>
                                  </w:pPr>
                                  <w:r w:rsidRPr="00486E0E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Talk Title</w:t>
                                  </w:r>
                                </w:p>
                                <w:p w14:paraId="435A25FE" w14:textId="77777777" w:rsidR="006A4D02" w:rsidRDefault="006A4D02" w:rsidP="000F14BC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 w:rsidRPr="00486E0E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Name,</w:t>
                                  </w:r>
                                  <w:r w:rsidRPr="00486E0E">
                                    <w:rPr>
                                      <w:rFonts w:ascii="Futura" w:hAnsi="Futura" w:cs="Futura"/>
                                      <w:color w:val="777779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486E0E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Title, Company</w:t>
                                  </w:r>
                                </w:p>
                                <w:p w14:paraId="7470599C" w14:textId="77777777" w:rsidR="007E5EA3" w:rsidRPr="00486E0E" w:rsidRDefault="007E5EA3" w:rsidP="000F14BC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</w:tc>
                            </w:tr>
                            <w:tr w:rsidR="006A4D02" w14:paraId="66D35CC6" w14:textId="77777777" w:rsidTr="005D0EE9">
                              <w:tc>
                                <w:tcPr>
                                  <w:tcW w:w="716" w:type="dxa"/>
                                </w:tcPr>
                                <w:p w14:paraId="237339FB" w14:textId="77777777" w:rsidR="006A4D02" w:rsidRPr="00486E0E" w:rsidRDefault="006A4D02" w:rsidP="00CC25D4">
                                  <w:pPr>
                                    <w:spacing w:before="80"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  <w:r w:rsidRPr="00486E0E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12:05</w:t>
                                  </w:r>
                                </w:p>
                              </w:tc>
                              <w:tc>
                                <w:tcPr>
                                  <w:tcW w:w="4176" w:type="dxa"/>
                                </w:tcPr>
                                <w:p w14:paraId="168426DB" w14:textId="77777777" w:rsidR="006A4D02" w:rsidRPr="00486E0E" w:rsidRDefault="006A4D02" w:rsidP="00CC25D4">
                                  <w:pPr>
                                    <w:spacing w:before="80"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 w:rsidRPr="00CC25D4">
                                    <w:rPr>
                                      <w:rStyle w:val="BREAKFAST"/>
                                      <w:rFonts w:ascii="Futura" w:hAnsi="Futura" w:cs="Futura"/>
                                      <w:color w:val="00B140" w:themeColor="text1"/>
                                    </w:rPr>
                                    <w:t>LUNCH &amp; TABLE DISCUSSIONS</w:t>
                                  </w:r>
                                </w:p>
                              </w:tc>
                            </w:tr>
                          </w:tbl>
                          <w:p w14:paraId="559B0121" w14:textId="77777777" w:rsidR="006A4D02" w:rsidRPr="00BE60B0" w:rsidRDefault="006A4D02" w:rsidP="005B4A28">
                            <w:pPr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4C8E7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8.85pt;margin-top:22.15pt;width:243pt;height:536.8pt;z-index:2516664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" filled="f" stroked="f">
                <v:textbox inset="0,0,0,0">
                  <w:txbxContent>
                    <w:tbl>
                      <w:tblPr>
                        <w:tblStyle w:val="TableGrid"/>
                        <w:tblW w:w="4892" w:type="dxa"/>
                        <w:tblBorders>
                          <w:top w:val="single" w:sz="2" w:space="0" w:color="75787B" w:themeColor="background1"/>
                          <w:left w:val="none" w:sz="0" w:space="0" w:color="auto"/>
                          <w:bottom w:val="single" w:sz="2" w:space="0" w:color="75787B" w:themeColor="background1"/>
                          <w:right w:val="none" w:sz="0" w:space="0" w:color="auto"/>
                          <w:insideH w:val="single" w:sz="2" w:space="0" w:color="75787B" w:themeColor="background1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716"/>
                        <w:gridCol w:w="4176"/>
                      </w:tblGrid>
                      <w:tr w:rsidR="006A4D02" w14:paraId="120E7CE9" w14:textId="77777777" w:rsidTr="005D0EE9">
                        <w:trPr>
                          <w:trHeight w:val="720"/>
                        </w:trPr>
                        <w:tc>
                          <w:tcPr>
                            <w:tcW w:w="716" w:type="dxa"/>
                          </w:tcPr>
                          <w:p w14:paraId="2AE44292" w14:textId="77777777" w:rsidR="006A4D02" w:rsidRPr="00486E0E" w:rsidRDefault="006A4D02" w:rsidP="00CC25D4">
                            <w:pPr>
                              <w:spacing w:before="80"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  <w:r w:rsidRPr="00486E0E">
                              <w:rPr>
                                <w:rStyle w:val="SpeakerTitle"/>
                                <w:rFonts w:ascii="Futura" w:hAnsi="Futura" w:cs="Futura"/>
                              </w:rPr>
                              <w:t>9:00</w:t>
                            </w:r>
                          </w:p>
                        </w:tc>
                        <w:tc>
                          <w:tcPr>
                            <w:tcW w:w="4176" w:type="dxa"/>
                          </w:tcPr>
                          <w:p w14:paraId="11DAACDD" w14:textId="77777777" w:rsidR="006A4D02" w:rsidRPr="00CC25D4" w:rsidRDefault="006A4D02" w:rsidP="00CC25D4">
                            <w:pPr>
                              <w:pStyle w:val="BasicParagraph"/>
                              <w:suppressAutoHyphens/>
                              <w:spacing w:before="80" w:line="240" w:lineRule="auto"/>
                              <w:rPr>
                                <w:rFonts w:ascii="Futura" w:hAnsi="Futura" w:cs="Futura"/>
                                <w:caps/>
                                <w:color w:val="00B140" w:themeColor="text1"/>
                                <w:sz w:val="26"/>
                                <w:szCs w:val="26"/>
                              </w:rPr>
                            </w:pPr>
                            <w:r w:rsidRPr="00CC25D4">
                              <w:rPr>
                                <w:rStyle w:val="REMARKS"/>
                                <w:rFonts w:ascii="Futura" w:hAnsi="Futura" w:cs="Futura"/>
                                <w:color w:val="00B140" w:themeColor="text1"/>
                              </w:rPr>
                              <w:t>WELCOME &amp; OPENING REMARKS</w:t>
                            </w:r>
                          </w:p>
                          <w:p w14:paraId="0D265B40" w14:textId="77777777" w:rsidR="0060144A" w:rsidRPr="0060144A" w:rsidRDefault="0060144A" w:rsidP="0060144A">
                            <w:pPr>
                              <w:pStyle w:val="xxxmsonormal"/>
                              <w:spacing w:before="0" w:beforeAutospacing="0" w:after="0" w:afterAutospacing="0"/>
                              <w:rPr>
                                <w:rStyle w:val="SpeakerTitle"/>
                                <w:rFonts w:ascii="Futura" w:eastAsiaTheme="minorEastAsia" w:hAnsi="Futura" w:cs="Futura"/>
                                <w:b/>
                                <w:lang w:val="en-US"/>
                              </w:rPr>
                            </w:pPr>
                            <w:r w:rsidRPr="0060144A">
                              <w:rPr>
                                <w:rStyle w:val="SpeakerTitle"/>
                                <w:rFonts w:ascii="Futura" w:eastAsiaTheme="minorEastAsia" w:hAnsi="Futura" w:cs="Futura"/>
                                <w:b/>
                                <w:lang w:val="en-US"/>
                              </w:rPr>
                              <w:t>Professor Corinne Reid</w:t>
                            </w:r>
                          </w:p>
                          <w:p w14:paraId="13876C3C" w14:textId="77777777" w:rsidR="0060144A" w:rsidRPr="0060144A" w:rsidRDefault="0060144A" w:rsidP="0060144A">
                            <w:pPr>
                              <w:pStyle w:val="xxxmsonormal"/>
                              <w:spacing w:before="0" w:beforeAutospacing="0" w:after="0" w:afterAutospacing="0"/>
                              <w:rPr>
                                <w:rStyle w:val="SpeakerTitle"/>
                                <w:rFonts w:ascii="Futura" w:eastAsiaTheme="minorEastAsia" w:hAnsi="Futura" w:cs="Futura"/>
                                <w:lang w:val="en-US"/>
                              </w:rPr>
                            </w:pPr>
                            <w:r w:rsidRPr="0060144A">
                              <w:rPr>
                                <w:rStyle w:val="SpeakerTitle"/>
                                <w:rFonts w:ascii="Futura" w:eastAsiaTheme="minorEastAsia" w:hAnsi="Futura" w:cs="Futura"/>
                                <w:lang w:val="en-US"/>
                              </w:rPr>
                              <w:t>Provost (Interim) and Deputy Vice-Chancellor, Research</w:t>
                            </w:r>
                          </w:p>
                          <w:p w14:paraId="4D50064C" w14:textId="77777777" w:rsidR="006A4D02" w:rsidRPr="0060144A" w:rsidRDefault="00CE6B34" w:rsidP="0060144A">
                            <w:pPr>
                              <w:pStyle w:val="BasicParagraph"/>
                              <w:suppressAutoHyphens/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  <w:caps/>
                                <w:color w:val="A31F3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SpeakerTitle"/>
                                <w:rFonts w:ascii="Futura" w:hAnsi="Futura" w:cs="Futura"/>
                              </w:rPr>
                              <w:t>Victoria University</w:t>
                            </w:r>
                          </w:p>
                        </w:tc>
                      </w:tr>
                      <w:tr w:rsidR="006A4D02" w14:paraId="1AA8E8FF" w14:textId="77777777" w:rsidTr="005D0EE9">
                        <w:tc>
                          <w:tcPr>
                            <w:tcW w:w="716" w:type="dxa"/>
                          </w:tcPr>
                          <w:p w14:paraId="50DAAE51" w14:textId="77777777" w:rsidR="006A4D02" w:rsidRDefault="006A4D02" w:rsidP="00CC25D4">
                            <w:pPr>
                              <w:spacing w:before="80"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 w:rsidRPr="00486E0E">
                              <w:rPr>
                                <w:rStyle w:val="SpeakerTitle"/>
                                <w:rFonts w:ascii="Futura" w:hAnsi="Futura" w:cs="Futura"/>
                              </w:rPr>
                              <w:t>9:</w:t>
                            </w:r>
                            <w:r w:rsidR="0060144A">
                              <w:rPr>
                                <w:rStyle w:val="SpeakerTitle"/>
                                <w:rFonts w:ascii="Futura" w:hAnsi="Futura" w:cs="Futura"/>
                              </w:rPr>
                              <w:t>1</w:t>
                            </w:r>
                            <w:r w:rsidRPr="00486E0E">
                              <w:rPr>
                                <w:rStyle w:val="SpeakerTitle"/>
                                <w:rFonts w:ascii="Futura" w:hAnsi="Futura" w:cs="Futura"/>
                              </w:rPr>
                              <w:t>0</w:t>
                            </w:r>
                          </w:p>
                          <w:p w14:paraId="705E31B0" w14:textId="77777777" w:rsidR="0060144A" w:rsidRDefault="0060144A" w:rsidP="00CC25D4">
                            <w:pPr>
                              <w:spacing w:before="80"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</w:p>
                          <w:p w14:paraId="68A52C17" w14:textId="77777777" w:rsidR="0060144A" w:rsidRDefault="0060144A" w:rsidP="00CC25D4">
                            <w:pPr>
                              <w:spacing w:before="80"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</w:p>
                          <w:p w14:paraId="239951A3" w14:textId="77777777" w:rsidR="0060144A" w:rsidRDefault="0060144A" w:rsidP="00CC25D4">
                            <w:pPr>
                              <w:spacing w:before="80"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</w:p>
                          <w:p w14:paraId="4BDDA78A" w14:textId="77777777" w:rsidR="0060144A" w:rsidRPr="00486E0E" w:rsidRDefault="0060144A" w:rsidP="00CC25D4">
                            <w:pPr>
                              <w:spacing w:before="80"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4176" w:type="dxa"/>
                          </w:tcPr>
                          <w:p w14:paraId="1171445C" w14:textId="77777777" w:rsidR="0060144A" w:rsidRPr="0060144A" w:rsidRDefault="006A4D02" w:rsidP="0060144A">
                            <w:pPr>
                              <w:pStyle w:val="BasicParagraph"/>
                              <w:suppressAutoHyphens/>
                              <w:spacing w:before="80" w:line="300" w:lineRule="auto"/>
                              <w:rPr>
                                <w:rStyle w:val="SpeakerNamesTalkTitles"/>
                                <w:rFonts w:ascii="Futura" w:hAnsi="Futura" w:cs="Futura"/>
                                <w:color w:val="00B140" w:themeColor="text1"/>
                              </w:rPr>
                            </w:pPr>
                            <w:r w:rsidRPr="00CC25D4">
                              <w:rPr>
                                <w:rStyle w:val="KEYNOTE"/>
                                <w:rFonts w:ascii="Futura" w:hAnsi="Futura" w:cs="Futura"/>
                                <w:color w:val="00B140" w:themeColor="text1"/>
                              </w:rPr>
                              <w:t>KEYNOTE</w:t>
                            </w:r>
                          </w:p>
                          <w:p w14:paraId="6EEE5E02" w14:textId="77777777" w:rsidR="00CE6B34" w:rsidRPr="005D0EE9" w:rsidRDefault="00CE6B34" w:rsidP="000F14BC">
                            <w:pPr>
                              <w:spacing w:line="300" w:lineRule="auto"/>
                              <w:rPr>
                                <w:rFonts w:ascii="Futura" w:hAnsi="Futura" w:cs="Futura"/>
                                <w:color w:val="777779"/>
                                <w:sz w:val="18"/>
                                <w:szCs w:val="18"/>
                                <w:lang w:val="en-AU"/>
                              </w:rPr>
                            </w:pPr>
                            <w:r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Prof Dianne Cook</w:t>
                            </w:r>
                            <w:r w:rsidR="006A4D02" w:rsidRPr="00486E0E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,</w:t>
                            </w:r>
                            <w:r w:rsidR="006A4D02" w:rsidRPr="00486E0E">
                              <w:rPr>
                                <w:rFonts w:ascii="Futura" w:hAnsi="Futura" w:cs="Futura"/>
                                <w:color w:val="777779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9997181" w14:textId="77777777" w:rsidR="00CE6B34" w:rsidRDefault="00CE6B34" w:rsidP="000F14BC">
                            <w:pPr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 w:rsidRPr="00CE6B34">
                              <w:rPr>
                                <w:rStyle w:val="SpeakerTitle"/>
                                <w:rFonts w:ascii="Futura" w:hAnsi="Futura" w:cs="Futura"/>
                              </w:rPr>
                              <w:t>Department of Econometrics and Business Statistics</w:t>
                            </w:r>
                            <w:r w:rsidR="006A4D02" w:rsidRPr="00CE6B34">
                              <w:rPr>
                                <w:rStyle w:val="SpeakerTitle"/>
                                <w:rFonts w:ascii="Futura" w:hAnsi="Futura" w:cs="Futura"/>
                              </w:rPr>
                              <w:t>,</w:t>
                            </w:r>
                          </w:p>
                          <w:p w14:paraId="1EA44898" w14:textId="77777777" w:rsidR="006A4D02" w:rsidRDefault="00CE6B34" w:rsidP="00CE6B34">
                            <w:pPr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  <w:lang w:val="en-AU"/>
                              </w:rPr>
                            </w:pPr>
                            <w:r>
                              <w:rPr>
                                <w:rStyle w:val="SpeakerTitle"/>
                                <w:rFonts w:ascii="Futura" w:hAnsi="Futura" w:cs="Futura"/>
                                <w:lang w:val="en-AU"/>
                              </w:rPr>
                              <w:t>Monash University</w:t>
                            </w:r>
                          </w:p>
                          <w:p w14:paraId="1F81A3D2" w14:textId="77777777" w:rsidR="000D1E6E" w:rsidRPr="000D1E6E" w:rsidRDefault="000D1E6E" w:rsidP="00CE6B34">
                            <w:pPr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  <w:lang w:val="en-AU"/>
                              </w:rPr>
                            </w:pPr>
                          </w:p>
                          <w:p w14:paraId="4B767665" w14:textId="77777777" w:rsidR="0060144A" w:rsidRPr="00E44945" w:rsidRDefault="0060144A" w:rsidP="00CE6B34">
                            <w:pPr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  <w:lang w:val="ru-RU"/>
                              </w:rPr>
                            </w:pPr>
                          </w:p>
                        </w:tc>
                      </w:tr>
                      <w:tr w:rsidR="006A4D02" w14:paraId="40D43764" w14:textId="77777777" w:rsidTr="005D0EE9">
                        <w:tc>
                          <w:tcPr>
                            <w:tcW w:w="716" w:type="dxa"/>
                          </w:tcPr>
                          <w:p w14:paraId="5CFF2C1E" w14:textId="77777777" w:rsidR="006A4D02" w:rsidRPr="007D5185" w:rsidRDefault="006A4D02" w:rsidP="000F14BC">
                            <w:pPr>
                              <w:spacing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4176" w:type="dxa"/>
                          </w:tcPr>
                          <w:p w14:paraId="444C5E8E" w14:textId="77777777" w:rsidR="006A4D02" w:rsidRPr="00486E0E" w:rsidRDefault="006A4D02" w:rsidP="00CC25D4">
                            <w:pPr>
                              <w:spacing w:before="80" w:line="300" w:lineRule="auto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  <w:r w:rsidRPr="00CC25D4">
                              <w:rPr>
                                <w:rStyle w:val="TECHNOLOGYVISIONTALKS"/>
                                <w:rFonts w:ascii="Futura" w:hAnsi="Futura" w:cs="Futura"/>
                                <w:color w:val="00B140" w:themeColor="text1"/>
                              </w:rPr>
                              <w:t>TECHNOLOGY VISION TALKS</w:t>
                            </w:r>
                          </w:p>
                        </w:tc>
                      </w:tr>
                      <w:tr w:rsidR="006A4D02" w14:paraId="152ABBCC" w14:textId="77777777" w:rsidTr="005D0EE9">
                        <w:tc>
                          <w:tcPr>
                            <w:tcW w:w="716" w:type="dxa"/>
                          </w:tcPr>
                          <w:p w14:paraId="285DCDF2" w14:textId="77777777" w:rsidR="006A4D02" w:rsidRPr="00486E0E" w:rsidRDefault="007D5185" w:rsidP="000F14BC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>
                              <w:rPr>
                                <w:rStyle w:val="SpeakerTitle"/>
                                <w:rFonts w:ascii="Futura" w:hAnsi="Futura" w:cs="Futura"/>
                              </w:rPr>
                              <w:t>9</w:t>
                            </w:r>
                            <w:r w:rsidR="006A4D02" w:rsidRPr="00486E0E">
                              <w:rPr>
                                <w:rStyle w:val="SpeakerTitle"/>
                                <w:rFonts w:ascii="Futura" w:hAnsi="Futura" w:cs="Futura"/>
                              </w:rPr>
                              <w:t>:</w:t>
                            </w:r>
                            <w:r>
                              <w:rPr>
                                <w:rStyle w:val="SpeakerTitle"/>
                                <w:rFonts w:ascii="Futura" w:hAnsi="Futura" w:cs="Futura"/>
                              </w:rPr>
                              <w:t>30</w:t>
                            </w:r>
                          </w:p>
                          <w:p w14:paraId="31B295DB" w14:textId="77777777" w:rsidR="006A4D02" w:rsidRDefault="006A4D02" w:rsidP="007E5EA3">
                            <w:pPr>
                              <w:widowControl w:val="0"/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2B2BBD57" w14:textId="77777777" w:rsidR="007E5EA3" w:rsidRDefault="007E5EA3" w:rsidP="007E5EA3">
                            <w:pPr>
                              <w:widowControl w:val="0"/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480B70B9" w14:textId="77777777" w:rsidR="007E5EA3" w:rsidRDefault="007E5EA3" w:rsidP="000F14BC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79F032EF" w14:textId="77777777" w:rsidR="007E5EA3" w:rsidRPr="00486E0E" w:rsidRDefault="007E5EA3" w:rsidP="000F14BC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0EDEF0D7" w14:textId="77777777" w:rsidR="006A4D02" w:rsidRPr="00486E0E" w:rsidRDefault="007D5185" w:rsidP="000F14BC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>
                              <w:rPr>
                                <w:rStyle w:val="SpeakerTitle"/>
                                <w:rFonts w:ascii="Futura" w:hAnsi="Futura" w:cs="Futura"/>
                              </w:rPr>
                              <w:t>9</w:t>
                            </w:r>
                            <w:r w:rsidR="006A4D02" w:rsidRPr="00486E0E">
                              <w:rPr>
                                <w:rStyle w:val="SpeakerTitle"/>
                                <w:rFonts w:ascii="Futura" w:hAnsi="Futura" w:cs="Futura"/>
                              </w:rPr>
                              <w:t>:</w:t>
                            </w:r>
                            <w:r>
                              <w:rPr>
                                <w:rStyle w:val="SpeakerTitle"/>
                                <w:rFonts w:ascii="Futura" w:hAnsi="Futura" w:cs="Futura"/>
                              </w:rPr>
                              <w:t>50</w:t>
                            </w:r>
                          </w:p>
                          <w:p w14:paraId="19CA1EE1" w14:textId="77777777" w:rsidR="006A4D02" w:rsidRDefault="006A4D02" w:rsidP="000F14BC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7A0F6F1B" w14:textId="77777777" w:rsidR="007E5EA3" w:rsidRDefault="007E5EA3" w:rsidP="000F14BC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3D26690D" w14:textId="77777777" w:rsidR="007E5EA3" w:rsidRDefault="007E5EA3" w:rsidP="000F14BC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0598F683" w14:textId="77777777" w:rsidR="007E5EA3" w:rsidRDefault="007E5EA3" w:rsidP="000F14BC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5835AA73" w14:textId="77777777" w:rsidR="00B04349" w:rsidRPr="00486E0E" w:rsidRDefault="00B04349" w:rsidP="000F14BC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1DD8D3B9" w14:textId="77777777" w:rsidR="006A4D02" w:rsidRDefault="006A4D02" w:rsidP="000F14BC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 w:rsidRPr="00486E0E">
                              <w:rPr>
                                <w:rStyle w:val="SpeakerTitle"/>
                                <w:rFonts w:ascii="Futura" w:hAnsi="Futura" w:cs="Futura"/>
                              </w:rPr>
                              <w:t>1</w:t>
                            </w:r>
                            <w:r w:rsidR="007E5EA3">
                              <w:rPr>
                                <w:rStyle w:val="SpeakerTitle"/>
                                <w:rFonts w:ascii="Futura" w:hAnsi="Futura" w:cs="Futura"/>
                                <w:lang w:val="ru-RU"/>
                              </w:rPr>
                              <w:t>0</w:t>
                            </w:r>
                            <w:r w:rsidRPr="00486E0E">
                              <w:rPr>
                                <w:rStyle w:val="SpeakerTitle"/>
                                <w:rFonts w:ascii="Futura" w:hAnsi="Futura" w:cs="Futura"/>
                              </w:rPr>
                              <w:t>:</w:t>
                            </w:r>
                            <w:r w:rsidR="007D5185">
                              <w:rPr>
                                <w:rStyle w:val="SpeakerTitle"/>
                                <w:rFonts w:ascii="Futura" w:hAnsi="Futura" w:cs="Futura"/>
                              </w:rPr>
                              <w:t>10</w:t>
                            </w:r>
                          </w:p>
                          <w:p w14:paraId="223F20CC" w14:textId="77777777" w:rsidR="007D5185" w:rsidRDefault="007D5185" w:rsidP="000F14BC">
                            <w:pPr>
                              <w:spacing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</w:p>
                          <w:p w14:paraId="6AD9FB9D" w14:textId="77777777" w:rsidR="007D5185" w:rsidRDefault="007D5185" w:rsidP="000F14BC">
                            <w:pPr>
                              <w:spacing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</w:p>
                          <w:p w14:paraId="47969724" w14:textId="77777777" w:rsidR="007D5185" w:rsidRDefault="007D5185" w:rsidP="000F14BC">
                            <w:pPr>
                              <w:spacing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</w:p>
                          <w:p w14:paraId="77312980" w14:textId="77777777" w:rsidR="007D5185" w:rsidRDefault="007D5185" w:rsidP="000F14BC">
                            <w:pPr>
                              <w:spacing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</w:p>
                          <w:p w14:paraId="34120325" w14:textId="77777777" w:rsidR="007D5185" w:rsidRDefault="007D5185" w:rsidP="000F14BC">
                            <w:pPr>
                              <w:spacing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  <w:t>10:30</w:t>
                            </w:r>
                          </w:p>
                          <w:p w14:paraId="320F6ECB" w14:textId="77777777" w:rsidR="007D5185" w:rsidRDefault="007D5185" w:rsidP="000F14BC">
                            <w:pPr>
                              <w:spacing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</w:p>
                          <w:p w14:paraId="151A3F1C" w14:textId="77777777" w:rsidR="007D5185" w:rsidRPr="00486E0E" w:rsidRDefault="007D5185" w:rsidP="000F14BC">
                            <w:pPr>
                              <w:spacing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4176" w:type="dxa"/>
                          </w:tcPr>
                          <w:p w14:paraId="2AF3D516" w14:textId="77777777" w:rsidR="00B04349" w:rsidRPr="00B04349" w:rsidRDefault="00B04349" w:rsidP="00B04349">
                            <w:pPr>
                              <w:rPr>
                                <w:rStyle w:val="SpeakerNamesTalkTitles"/>
                                <w:rFonts w:ascii="Futura" w:hAnsi="Futura" w:cs="Futura"/>
                              </w:rPr>
                            </w:pPr>
                            <w:r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Bl</w:t>
                            </w:r>
                            <w:r w:rsidRPr="00B04349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ending data sources for business insights</w:t>
                            </w:r>
                          </w:p>
                          <w:p w14:paraId="67428482" w14:textId="77777777" w:rsidR="007D5185" w:rsidRDefault="00B04349" w:rsidP="000F14BC">
                            <w:pPr>
                              <w:widowControl w:val="0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</w:rPr>
                            </w:pPr>
                            <w:r w:rsidRPr="00B04349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 xml:space="preserve">Kelley </w:t>
                            </w:r>
                            <w:proofErr w:type="spellStart"/>
                            <w:r w:rsidRPr="00B04349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Sternhagen</w:t>
                            </w:r>
                            <w:proofErr w:type="spellEnd"/>
                          </w:p>
                          <w:p w14:paraId="7DE24F0E" w14:textId="77777777" w:rsidR="007D5185" w:rsidRPr="00B04349" w:rsidRDefault="00B04349" w:rsidP="000F14BC">
                            <w:pPr>
                              <w:widowControl w:val="0"/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 w:rsidRPr="00B04349">
                              <w:rPr>
                                <w:rStyle w:val="SpeakerTitle"/>
                                <w:rFonts w:ascii="Futura" w:hAnsi="Futura" w:cs="Futura"/>
                              </w:rPr>
                              <w:t>VP, eCommerce, Marketing Analytics &amp; Strategy at Cost Plus World Market</w:t>
                            </w:r>
                            <w:r>
                              <w:rPr>
                                <w:rStyle w:val="SpeakerTitle"/>
                                <w:rFonts w:ascii="Futura" w:hAnsi="Futura" w:cs="Futura"/>
                              </w:rPr>
                              <w:t xml:space="preserve"> (US)</w:t>
                            </w:r>
                          </w:p>
                          <w:p w14:paraId="6DFFD880" w14:textId="77777777" w:rsidR="007D5185" w:rsidRDefault="007D5185" w:rsidP="000F14BC">
                            <w:pPr>
                              <w:widowControl w:val="0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</w:rPr>
                            </w:pPr>
                          </w:p>
                          <w:p w14:paraId="0B218FA1" w14:textId="77777777" w:rsidR="00E44945" w:rsidRDefault="00E44945" w:rsidP="000F14BC">
                            <w:pPr>
                              <w:widowControl w:val="0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</w:rPr>
                            </w:pPr>
                            <w:r w:rsidRPr="007E5EA3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 xml:space="preserve">Fostering innovation and creativity </w:t>
                            </w:r>
                          </w:p>
                          <w:p w14:paraId="6918C4B3" w14:textId="5BAE35E8" w:rsidR="00F01B5E" w:rsidRPr="007267AE" w:rsidRDefault="007E5EA3" w:rsidP="000F14BC">
                            <w:pPr>
                              <w:widowControl w:val="0"/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  <w:color w:val="404041"/>
                                <w:lang w:val="en-AU"/>
                              </w:rPr>
                            </w:pPr>
                            <w:r w:rsidRPr="007E5EA3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 xml:space="preserve">Violetta </w:t>
                            </w:r>
                            <w:proofErr w:type="spellStart"/>
                            <w:r w:rsidRPr="007E5EA3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Misiorek</w:t>
                            </w:r>
                            <w:proofErr w:type="spellEnd"/>
                            <w:r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,</w:t>
                            </w:r>
                          </w:p>
                          <w:p w14:paraId="24E4088E" w14:textId="41971284" w:rsidR="006A4D02" w:rsidRPr="007E5EA3" w:rsidRDefault="00D11929" w:rsidP="000F14BC">
                            <w:pPr>
                              <w:widowControl w:val="0"/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  <w:color w:val="404041"/>
                              </w:rPr>
                            </w:pPr>
                            <w:r w:rsidRPr="00D11929">
                              <w:rPr>
                                <w:rStyle w:val="SpeakerTitle"/>
                                <w:rFonts w:ascii="Futura" w:hAnsi="Futura" w:cs="Futura"/>
                              </w:rPr>
                              <w:t>Principal Consultant, Data Science, Suncorp</w:t>
                            </w:r>
                          </w:p>
                          <w:p w14:paraId="5B290634" w14:textId="77777777" w:rsidR="00B04349" w:rsidRDefault="00B04349" w:rsidP="000F14BC">
                            <w:pPr>
                              <w:pStyle w:val="BasicParagraph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</w:rPr>
                            </w:pPr>
                          </w:p>
                          <w:p w14:paraId="1F479930" w14:textId="7AD7B05C" w:rsidR="002D776E" w:rsidRDefault="002D776E" w:rsidP="00B04349">
                            <w:pPr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</w:rPr>
                            </w:pPr>
                            <w:r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H</w:t>
                            </w:r>
                            <w:r w:rsidRPr="002D776E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ow to present Data outcomes to Decision-makers</w:t>
                            </w:r>
                          </w:p>
                          <w:p w14:paraId="5881A328" w14:textId="3269C8C2" w:rsidR="00B04349" w:rsidRPr="00B04349" w:rsidRDefault="00B04349" w:rsidP="00B04349">
                            <w:pPr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  <w:lang w:val="en-AU"/>
                              </w:rPr>
                            </w:pPr>
                            <w:proofErr w:type="spellStart"/>
                            <w:r w:rsidRPr="000D1E6E">
                              <w:rPr>
                                <w:rStyle w:val="SpeakerTitle"/>
                                <w:rFonts w:ascii="Futura" w:hAnsi="Futura" w:cs="Futura"/>
                                <w:lang w:val="en-AU"/>
                              </w:rPr>
                              <w:t>Devini</w:t>
                            </w:r>
                            <w:proofErr w:type="spellEnd"/>
                            <w:r w:rsidRPr="000D1E6E">
                              <w:rPr>
                                <w:rStyle w:val="SpeakerTitle"/>
                                <w:rFonts w:ascii="Futura" w:hAnsi="Futura" w:cs="Futura"/>
                                <w:lang w:val="en-AU"/>
                              </w:rPr>
                              <w:t xml:space="preserve"> </w:t>
                            </w:r>
                            <w:proofErr w:type="spellStart"/>
                            <w:r w:rsidRPr="000D1E6E">
                              <w:rPr>
                                <w:rStyle w:val="SpeakerTitle"/>
                                <w:rFonts w:ascii="Futura" w:hAnsi="Futura" w:cs="Futura"/>
                                <w:lang w:val="en-AU"/>
                              </w:rPr>
                              <w:t>Goonetilleke</w:t>
                            </w:r>
                            <w:proofErr w:type="spellEnd"/>
                          </w:p>
                          <w:p w14:paraId="005D1A04" w14:textId="77777777" w:rsidR="00B04349" w:rsidRDefault="00B04349" w:rsidP="00B04349">
                            <w:pPr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  <w:lang w:val="en-AU"/>
                              </w:rPr>
                            </w:pPr>
                            <w:r>
                              <w:rPr>
                                <w:rStyle w:val="SpeakerTitle"/>
                                <w:rFonts w:ascii="Futura" w:hAnsi="Futura" w:cs="Futura"/>
                                <w:lang w:val="en-AU"/>
                              </w:rPr>
                              <w:t>Digital transformation</w:t>
                            </w:r>
                          </w:p>
                          <w:p w14:paraId="0EBBAED3" w14:textId="77777777" w:rsidR="00B04349" w:rsidRPr="00B04349" w:rsidRDefault="00B04349" w:rsidP="000F14BC">
                            <w:pPr>
                              <w:pStyle w:val="BasicParagraph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  <w:lang w:val="en-AU"/>
                              </w:rPr>
                            </w:pPr>
                          </w:p>
                          <w:p w14:paraId="512E7DF0" w14:textId="77777777" w:rsidR="00B04349" w:rsidRDefault="007E5EA3" w:rsidP="000F14BC">
                            <w:pPr>
                              <w:pStyle w:val="BasicParagraph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</w:rPr>
                            </w:pPr>
                            <w:r w:rsidRPr="007E5EA3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 xml:space="preserve"> </w:t>
                            </w:r>
                          </w:p>
                          <w:p w14:paraId="7FA24B9D" w14:textId="77777777" w:rsidR="006A4D02" w:rsidRPr="007E5EA3" w:rsidRDefault="007E5EA3" w:rsidP="000F14BC">
                            <w:pPr>
                              <w:pStyle w:val="BasicParagraph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</w:rPr>
                            </w:pPr>
                            <w:r w:rsidRPr="007E5EA3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Can AI really help us?</w:t>
                            </w:r>
                          </w:p>
                          <w:p w14:paraId="103BB9E1" w14:textId="77777777" w:rsidR="007E5EA3" w:rsidRDefault="007E5EA3" w:rsidP="000F14BC">
                            <w:pPr>
                              <w:widowControl w:val="0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</w:rPr>
                            </w:pPr>
                            <w:proofErr w:type="spellStart"/>
                            <w:r w:rsidRPr="007E5EA3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Punitha</w:t>
                            </w:r>
                            <w:proofErr w:type="spellEnd"/>
                            <w:r w:rsidRPr="007E5EA3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 xml:space="preserve"> </w:t>
                            </w:r>
                            <w:proofErr w:type="spellStart"/>
                            <w:r w:rsidRPr="007E5EA3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Senniappan</w:t>
                            </w:r>
                            <w:proofErr w:type="spellEnd"/>
                          </w:p>
                          <w:p w14:paraId="5E569952" w14:textId="77777777" w:rsidR="007E5EA3" w:rsidRDefault="007E5EA3" w:rsidP="007E5EA3">
                            <w:pPr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 w:rsidRPr="007E5EA3">
                              <w:rPr>
                                <w:rStyle w:val="SpeakerTitle"/>
                                <w:rFonts w:ascii="Futura" w:hAnsi="Futura" w:cs="Futura"/>
                              </w:rPr>
                              <w:t>Principal Architect</w:t>
                            </w:r>
                            <w:r>
                              <w:rPr>
                                <w:rStyle w:val="SpeakerTitle"/>
                                <w:rFonts w:ascii="Futura" w:hAnsi="Futura" w:cs="Futura"/>
                              </w:rPr>
                              <w:t>,</w:t>
                            </w:r>
                          </w:p>
                          <w:p w14:paraId="3B44BB8D" w14:textId="77777777" w:rsidR="007E5EA3" w:rsidRPr="007E5EA3" w:rsidRDefault="007E5EA3" w:rsidP="007E5EA3">
                            <w:pPr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 w:rsidRPr="007E5EA3">
                              <w:rPr>
                                <w:rStyle w:val="SpeakerTitle"/>
                                <w:rFonts w:ascii="Futura" w:hAnsi="Futura" w:cs="Futura"/>
                              </w:rPr>
                              <w:t>CPA Australia</w:t>
                            </w:r>
                          </w:p>
                          <w:p w14:paraId="56DBE51E" w14:textId="77777777" w:rsidR="006A4D02" w:rsidRDefault="006A4D02" w:rsidP="000F14BC">
                            <w:pPr>
                              <w:widowControl w:val="0"/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4CF18205" w14:textId="77777777" w:rsidR="007D5185" w:rsidRPr="007D5185" w:rsidRDefault="007D5185" w:rsidP="007D5185">
                            <w:pPr>
                              <w:pStyle w:val="Heading2"/>
                              <w:shd w:val="clear" w:color="auto" w:fill="FFFFFF"/>
                              <w:textAlignment w:val="baseline"/>
                              <w:rPr>
                                <w:rStyle w:val="SpeakerTitle"/>
                                <w:rFonts w:ascii="Futura" w:eastAsiaTheme="minorEastAsia" w:hAnsi="Futura" w:cs="Futura"/>
                                <w:lang w:val="en-AU"/>
                              </w:rPr>
                            </w:pPr>
                            <w:r w:rsidRPr="007D5185">
                              <w:rPr>
                                <w:rStyle w:val="SpeakerTitle"/>
                                <w:rFonts w:ascii="Futura" w:eastAsiaTheme="minorEastAsia" w:hAnsi="Futura" w:cs="Futura"/>
                                <w:lang w:val="en-AU"/>
                              </w:rPr>
                              <w:t>Bespoke Solutions for Transformation Challenges</w:t>
                            </w:r>
                          </w:p>
                          <w:p w14:paraId="6815D6A7" w14:textId="77777777" w:rsidR="007D5185" w:rsidRPr="00DC49FF" w:rsidRDefault="007D5185" w:rsidP="007D5185">
                            <w:pPr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  <w:lang w:val="en-AU"/>
                              </w:rPr>
                            </w:pPr>
                            <w:r>
                              <w:rPr>
                                <w:rStyle w:val="SpeakerTitle"/>
                                <w:rFonts w:ascii="Futura" w:hAnsi="Futura" w:cs="Futura"/>
                                <w:lang w:val="en-AU"/>
                              </w:rPr>
                              <w:t xml:space="preserve"> </w:t>
                            </w:r>
                          </w:p>
                          <w:p w14:paraId="28D8A088" w14:textId="77777777" w:rsidR="007D5185" w:rsidRPr="00486E0E" w:rsidRDefault="007D5185" w:rsidP="000F14BC">
                            <w:pPr>
                              <w:widowControl w:val="0"/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19934F69" w14:textId="77777777" w:rsidR="006A4D02" w:rsidRPr="00486E0E" w:rsidRDefault="006A4D02" w:rsidP="000F14BC">
                            <w:pPr>
                              <w:pStyle w:val="BasicParagraph"/>
                              <w:spacing w:line="300" w:lineRule="auto"/>
                              <w:rPr>
                                <w:rFonts w:ascii="Futura" w:hAnsi="Futura" w:cs="Futura"/>
                                <w:color w:val="777779"/>
                                <w:sz w:val="18"/>
                                <w:szCs w:val="18"/>
                              </w:rPr>
                            </w:pPr>
                            <w:r w:rsidRPr="00486E0E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Talk Title</w:t>
                            </w:r>
                          </w:p>
                          <w:p w14:paraId="435A25FE" w14:textId="77777777" w:rsidR="006A4D02" w:rsidRDefault="006A4D02" w:rsidP="000F14BC">
                            <w:pPr>
                              <w:widowControl w:val="0"/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 w:rsidRPr="00486E0E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Name,</w:t>
                            </w:r>
                            <w:r w:rsidRPr="00486E0E">
                              <w:rPr>
                                <w:rFonts w:ascii="Futura" w:hAnsi="Futura" w:cs="Futura"/>
                                <w:color w:val="77777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86E0E">
                              <w:rPr>
                                <w:rStyle w:val="SpeakerTitle"/>
                                <w:rFonts w:ascii="Futura" w:hAnsi="Futura" w:cs="Futura"/>
                              </w:rPr>
                              <w:t>Title, Company</w:t>
                            </w:r>
                          </w:p>
                          <w:p w14:paraId="7470599C" w14:textId="77777777" w:rsidR="007E5EA3" w:rsidRPr="00486E0E" w:rsidRDefault="007E5EA3" w:rsidP="000F14BC">
                            <w:pPr>
                              <w:widowControl w:val="0"/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</w:tc>
                      </w:tr>
                      <w:tr w:rsidR="006A4D02" w14:paraId="66D35CC6" w14:textId="77777777" w:rsidTr="005D0EE9">
                        <w:tc>
                          <w:tcPr>
                            <w:tcW w:w="716" w:type="dxa"/>
                          </w:tcPr>
                          <w:p w14:paraId="237339FB" w14:textId="77777777" w:rsidR="006A4D02" w:rsidRPr="00486E0E" w:rsidRDefault="006A4D02" w:rsidP="00CC25D4">
                            <w:pPr>
                              <w:spacing w:before="80"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  <w:r w:rsidRPr="00486E0E">
                              <w:rPr>
                                <w:rStyle w:val="SpeakerTitle"/>
                                <w:rFonts w:ascii="Futura" w:hAnsi="Futura" w:cs="Futura"/>
                              </w:rPr>
                              <w:t>12:05</w:t>
                            </w:r>
                          </w:p>
                        </w:tc>
                        <w:tc>
                          <w:tcPr>
                            <w:tcW w:w="4176" w:type="dxa"/>
                          </w:tcPr>
                          <w:p w14:paraId="168426DB" w14:textId="77777777" w:rsidR="006A4D02" w:rsidRPr="00486E0E" w:rsidRDefault="006A4D02" w:rsidP="00CC25D4">
                            <w:pPr>
                              <w:spacing w:before="80" w:line="300" w:lineRule="auto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 w:rsidRPr="00CC25D4">
                              <w:rPr>
                                <w:rStyle w:val="BREAKFAST"/>
                                <w:rFonts w:ascii="Futura" w:hAnsi="Futura" w:cs="Futura"/>
                                <w:color w:val="00B140" w:themeColor="text1"/>
                              </w:rPr>
                              <w:t>LUNCH &amp; TABLE DISCUSSIONS</w:t>
                            </w:r>
                          </w:p>
                        </w:tc>
                      </w:tr>
                    </w:tbl>
                    <w:p w14:paraId="559B0121" w14:textId="77777777" w:rsidR="006A4D02" w:rsidRPr="00BE60B0" w:rsidRDefault="006A4D02" w:rsidP="005B4A28">
                      <w:pPr>
                        <w:rPr>
                          <w:rFonts w:ascii="Futura" w:hAnsi="Futura" w:cs="Futura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y="margin"/>
              </v:shape>
            </w:pict>
          </mc:Fallback>
        </mc:AlternateContent>
      </w:r>
      <w:r w:rsidR="00294AB1" w:rsidRPr="00380E87">
        <w:rPr>
          <w:rFonts w:ascii="Adobe Garamond Pro" w:hAnsi="Adobe Garamond Pro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313DE9" wp14:editId="7920E96F">
                <wp:simplePos x="0" y="0"/>
                <wp:positionH relativeFrom="column">
                  <wp:posOffset>0</wp:posOffset>
                </wp:positionH>
                <wp:positionV relativeFrom="paragraph">
                  <wp:posOffset>6999605</wp:posOffset>
                </wp:positionV>
                <wp:extent cx="6515100" cy="342900"/>
                <wp:effectExtent l="0" t="0" r="12700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89D22" w14:textId="77777777" w:rsidR="006A4D02" w:rsidRPr="00F920AE" w:rsidRDefault="006A4D02" w:rsidP="005B4A28">
                            <w:pPr>
                              <w:rPr>
                                <w:rFonts w:ascii="Futura" w:hAnsi="Futura" w:cs="Futura"/>
                                <w:color w:val="EAAB00" w:themeColor="background2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13DE9" id="Text Box 10" o:spid="_x0000_s1027" type="#_x0000_t202" style="position:absolute;margin-left:0;margin-top:551.15pt;width:513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" filled="f" stroked="f">
                <v:textbox inset="0,0,0,0">
                  <w:txbxContent>
                    <w:p w14:paraId="7A589D22" w14:textId="77777777" w:rsidR="006A4D02" w:rsidRPr="00F920AE" w:rsidRDefault="006A4D02" w:rsidP="005B4A28">
                      <w:pPr>
                        <w:rPr>
                          <w:rFonts w:ascii="Futura" w:hAnsi="Futura" w:cs="Futura"/>
                          <w:color w:val="EAAB00" w:themeColor="background2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94AB1" w:rsidRPr="00380E87">
        <w:rPr>
          <w:rFonts w:ascii="Adobe Garamond Pro" w:hAnsi="Adobe Garamond Pro"/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7EA846B3" wp14:editId="18AD3924">
                <wp:simplePos x="0" y="0"/>
                <wp:positionH relativeFrom="column">
                  <wp:posOffset>3429000</wp:posOffset>
                </wp:positionH>
                <wp:positionV relativeFrom="margin">
                  <wp:posOffset>283210</wp:posOffset>
                </wp:positionV>
                <wp:extent cx="2743200" cy="6716395"/>
                <wp:effectExtent l="0" t="0" r="0" b="14605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716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5173" w:type="dxa"/>
                              <w:tblBorders>
                                <w:top w:val="single" w:sz="2" w:space="0" w:color="75787B" w:themeColor="background1"/>
                                <w:left w:val="none" w:sz="0" w:space="0" w:color="auto"/>
                                <w:bottom w:val="single" w:sz="2" w:space="0" w:color="75787B" w:themeColor="background1"/>
                                <w:right w:val="none" w:sz="0" w:space="0" w:color="auto"/>
                                <w:insideH w:val="single" w:sz="2" w:space="0" w:color="75787B" w:themeColor="background1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997"/>
                              <w:gridCol w:w="4176"/>
                            </w:tblGrid>
                            <w:tr w:rsidR="00B04349" w14:paraId="01A1FE0B" w14:textId="77777777" w:rsidTr="002D776E">
                              <w:tc>
                                <w:tcPr>
                                  <w:tcW w:w="997" w:type="dxa"/>
                                </w:tcPr>
                                <w:p w14:paraId="3D066A40" w14:textId="77777777" w:rsidR="00B04349" w:rsidRPr="00486E0E" w:rsidRDefault="00B04349" w:rsidP="000F14BC">
                                  <w:pPr>
                                    <w:spacing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76" w:type="dxa"/>
                                </w:tcPr>
                                <w:p w14:paraId="3A26E813" w14:textId="77777777" w:rsidR="00B04349" w:rsidRPr="00CC25D4" w:rsidRDefault="00B04349" w:rsidP="00CC25D4">
                                  <w:pPr>
                                    <w:spacing w:before="80" w:line="276" w:lineRule="auto"/>
                                    <w:rPr>
                                      <w:rStyle w:val="TECHNOLOGYVISIONTALKS"/>
                                      <w:rFonts w:ascii="Futura" w:hAnsi="Futura" w:cs="Futura"/>
                                      <w:color w:val="00B140" w:themeColor="text1"/>
                                    </w:rPr>
                                  </w:pPr>
                                  <w:r>
                                    <w:rPr>
                                      <w:rStyle w:val="TECHNOLOGYVISIONTALKS"/>
                                      <w:rFonts w:ascii="Futura" w:hAnsi="Futura" w:cs="Futura"/>
                                      <w:color w:val="00B140" w:themeColor="text1"/>
                                    </w:rPr>
                                    <w:t>BREAK</w:t>
                                  </w:r>
                                </w:p>
                              </w:tc>
                            </w:tr>
                            <w:tr w:rsidR="006A4D02" w14:paraId="0DF365B3" w14:textId="77777777" w:rsidTr="002D776E">
                              <w:tc>
                                <w:tcPr>
                                  <w:tcW w:w="997" w:type="dxa"/>
                                </w:tcPr>
                                <w:p w14:paraId="3E9B9701" w14:textId="77777777" w:rsidR="006A4D02" w:rsidRPr="00486E0E" w:rsidRDefault="006A4D02" w:rsidP="000F14BC">
                                  <w:pPr>
                                    <w:spacing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76" w:type="dxa"/>
                                </w:tcPr>
                                <w:p w14:paraId="71FCE53E" w14:textId="77777777" w:rsidR="006A4D02" w:rsidRPr="00486E0E" w:rsidRDefault="006A4D02" w:rsidP="00CC25D4">
                                  <w:pPr>
                                    <w:spacing w:before="80" w:line="276" w:lineRule="auto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 w:rsidRPr="00CC25D4">
                                    <w:rPr>
                                      <w:rStyle w:val="TECHNOLOGYVISIONTALKS"/>
                                      <w:rFonts w:ascii="Futura" w:hAnsi="Futura" w:cs="Futura"/>
                                      <w:color w:val="00B140" w:themeColor="text1"/>
                                    </w:rPr>
                                    <w:t>TECHNOLOGY VISION TALKS</w:t>
                                  </w:r>
                                </w:p>
                              </w:tc>
                            </w:tr>
                            <w:tr w:rsidR="003E65B9" w14:paraId="534D7EDC" w14:textId="77777777" w:rsidTr="002D776E">
                              <w:tc>
                                <w:tcPr>
                                  <w:tcW w:w="997" w:type="dxa"/>
                                </w:tcPr>
                                <w:p w14:paraId="4D914657" w14:textId="77777777" w:rsidR="003E65B9" w:rsidRPr="00486E0E" w:rsidRDefault="003E65B9" w:rsidP="003E65B9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 w:rsidRPr="00486E0E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1</w:t>
                                  </w:r>
                                  <w:r w:rsidR="001C5BEC" w:rsidRPr="007C6F25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1</w:t>
                                  </w:r>
                                  <w:r w:rsidRPr="00486E0E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:</w:t>
                                  </w:r>
                                  <w:r w:rsidR="001C5BEC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1</w:t>
                                  </w:r>
                                  <w:r w:rsidRPr="00486E0E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5</w:t>
                                  </w:r>
                                </w:p>
                                <w:p w14:paraId="594447ED" w14:textId="77777777" w:rsidR="003E65B9" w:rsidRDefault="003E65B9" w:rsidP="00AD0C5C">
                                  <w:pP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2B884483" w14:textId="77777777" w:rsidR="003E65B9" w:rsidRDefault="003E65B9" w:rsidP="00AD0C5C">
                                  <w:pP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25B92145" w14:textId="77777777" w:rsidR="003E65B9" w:rsidRDefault="003E65B9" w:rsidP="003E65B9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4A3E1913" w14:textId="77777777" w:rsidR="003E65B9" w:rsidRPr="007C6F25" w:rsidRDefault="003E65B9" w:rsidP="003E65B9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 w:rsidRPr="00486E0E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1</w:t>
                                  </w:r>
                                  <w:r w:rsidR="00B04349" w:rsidRPr="007C6F25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1: 35</w:t>
                                  </w:r>
                                </w:p>
                                <w:p w14:paraId="4B54D2E8" w14:textId="77777777" w:rsidR="00200C9B" w:rsidRPr="007C6F25" w:rsidRDefault="00200C9B" w:rsidP="003E65B9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102BE26E" w14:textId="77777777" w:rsidR="00200C9B" w:rsidRPr="007C6F25" w:rsidRDefault="00200C9B" w:rsidP="003E65B9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7E9A48C2" w14:textId="77777777" w:rsidR="00200C9B" w:rsidRPr="007C6F25" w:rsidRDefault="00200C9B" w:rsidP="003E65B9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7FE64085" w14:textId="77777777" w:rsidR="00200C9B" w:rsidRPr="007C6F25" w:rsidRDefault="00200C9B" w:rsidP="003E65B9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 w:rsidRPr="00200C9B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11:</w:t>
                                  </w:r>
                                  <w:r w:rsidR="007C6F25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3</w:t>
                                  </w:r>
                                  <w:r w:rsidRPr="00200C9B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5</w:t>
                                  </w:r>
                                </w:p>
                                <w:p w14:paraId="3F462CDF" w14:textId="77777777" w:rsidR="00200C9B" w:rsidRPr="007C6F25" w:rsidRDefault="00200C9B" w:rsidP="003E65B9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023438EA" w14:textId="77777777" w:rsidR="007C6F25" w:rsidRPr="007C6F25" w:rsidRDefault="007C6F25" w:rsidP="003E65B9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28780A94" w14:textId="77777777" w:rsidR="007C6F25" w:rsidRPr="007C6F25" w:rsidRDefault="007C6F25" w:rsidP="003E65B9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</w:p>
                                <w:p w14:paraId="203A91A2" w14:textId="77777777" w:rsidR="007C6F25" w:rsidRPr="007C6F25" w:rsidRDefault="007C6F25" w:rsidP="003E65B9">
                                  <w:pPr>
                                    <w:spacing w:line="300" w:lineRule="atLeast"/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 w:rsidRPr="007C6F25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11:55</w:t>
                                  </w:r>
                                </w:p>
                              </w:tc>
                              <w:tc>
                                <w:tcPr>
                                  <w:tcW w:w="4176" w:type="dxa"/>
                                </w:tcPr>
                                <w:p w14:paraId="148B1999" w14:textId="77777777" w:rsidR="007267AE" w:rsidRDefault="007267AE" w:rsidP="00B04349">
                                  <w:pPr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</w:pPr>
                                  <w:r w:rsidRPr="007267AE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 xml:space="preserve">How Data Science </w:t>
                                  </w:r>
                                  <w:proofErr w:type="spellStart"/>
                                  <w:r w:rsidRPr="007267AE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Revolutionised</w:t>
                                  </w:r>
                                  <w:proofErr w:type="spellEnd"/>
                                  <w:r w:rsidRPr="007267AE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 xml:space="preserve"> Retail</w:t>
                                  </w:r>
                                </w:p>
                                <w:p w14:paraId="302E41DC" w14:textId="614AFAF9" w:rsidR="00B04349" w:rsidRPr="00F01B5E" w:rsidRDefault="00B04349" w:rsidP="00B04349">
                                  <w:pPr>
                                    <w:rPr>
                                      <w:rStyle w:val="SpeakerNamesTalkTitles"/>
                                      <w:rFonts w:ascii="Futura" w:hAnsi="Futura" w:cs="Futura"/>
                                      <w:color w:val="777779"/>
                                      <w:lang w:val="en-AU"/>
                                    </w:rPr>
                                  </w:pPr>
                                  <w:r w:rsidRPr="00F01B5E">
                                    <w:rPr>
                                      <w:rStyle w:val="SpeakerNamesTalkTitles"/>
                                      <w:rFonts w:ascii="Futura" w:hAnsi="Futura" w:cs="Futura"/>
                                      <w:color w:val="777779"/>
                                      <w:lang w:val="en-AU"/>
                                    </w:rPr>
                                    <w:t xml:space="preserve">Michelle Mae </w:t>
                                  </w:r>
                                  <w:proofErr w:type="spellStart"/>
                                  <w:r w:rsidRPr="00F01B5E">
                                    <w:rPr>
                                      <w:rStyle w:val="SpeakerNamesTalkTitles"/>
                                      <w:rFonts w:ascii="Futura" w:hAnsi="Futura" w:cs="Futura"/>
                                      <w:color w:val="777779"/>
                                      <w:lang w:val="en-AU"/>
                                    </w:rPr>
                                    <w:t>Lugton</w:t>
                                  </w:r>
                                  <w:proofErr w:type="spellEnd"/>
                                </w:p>
                                <w:p w14:paraId="79A15F2D" w14:textId="77777777" w:rsidR="007C6F25" w:rsidRPr="007C6F25" w:rsidRDefault="007C6F25" w:rsidP="007C6F25">
                                  <w:pPr>
                                    <w:pStyle w:val="Heading2"/>
                                    <w:shd w:val="clear" w:color="auto" w:fill="FFFFFF"/>
                                    <w:textAlignment w:val="baseline"/>
                                    <w:rPr>
                                      <w:rStyle w:val="SpeakerNamesTalkTitles"/>
                                      <w:rFonts w:ascii="Futura" w:eastAsiaTheme="minorEastAsia" w:hAnsi="Futura" w:cs="Futura"/>
                                      <w:color w:val="777779"/>
                                      <w:lang w:val="en-AU"/>
                                    </w:rPr>
                                  </w:pPr>
                                  <w:r w:rsidRPr="007C6F25">
                                    <w:rPr>
                                      <w:rStyle w:val="SpeakerNamesTalkTitles"/>
                                      <w:rFonts w:ascii="Futura" w:eastAsiaTheme="minorEastAsia" w:hAnsi="Futura" w:cs="Futura"/>
                                      <w:color w:val="777779"/>
                                      <w:lang w:val="en-AU"/>
                                    </w:rPr>
                                    <w:t>Data Science Lead at Coles</w:t>
                                  </w:r>
                                </w:p>
                                <w:p w14:paraId="3ECD326A" w14:textId="77777777" w:rsidR="007C6F25" w:rsidRPr="007C6F25" w:rsidRDefault="007C6F25" w:rsidP="00B04349">
                                  <w:pPr>
                                    <w:rPr>
                                      <w:lang w:val="en-AU"/>
                                    </w:rPr>
                                  </w:pPr>
                                </w:p>
                                <w:p w14:paraId="0E8C6B87" w14:textId="77777777" w:rsidR="00BD3590" w:rsidRDefault="00BD3590" w:rsidP="003E65B9">
                                  <w:pPr>
                                    <w:pStyle w:val="BasicParagraph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</w:pPr>
                                  <w:r w:rsidRPr="00BD3590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Data and Machine Learning: Opportunities and Challenges</w:t>
                                  </w:r>
                                </w:p>
                                <w:p w14:paraId="54086F89" w14:textId="07E59B88" w:rsidR="00B04349" w:rsidRDefault="00B04349" w:rsidP="003E65B9">
                                  <w:pPr>
                                    <w:pStyle w:val="BasicParagraph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  <w:color w:val="777779"/>
                                      <w:lang w:val="en-AU"/>
                                    </w:rPr>
                                  </w:pPr>
                                  <w:r w:rsidRPr="007C6F25">
                                    <w:rPr>
                                      <w:rStyle w:val="SpeakerNamesTalkTitles"/>
                                      <w:rFonts w:ascii="Futura" w:hAnsi="Futura" w:cs="Futura"/>
                                      <w:color w:val="777779"/>
                                      <w:lang w:val="en-AU"/>
                                    </w:rPr>
                                    <w:t xml:space="preserve">Amrita </w:t>
                                  </w:r>
                                  <w:r w:rsidR="002147FD">
                                    <w:rPr>
                                      <w:rStyle w:val="SpeakerNamesTalkTitles"/>
                                      <w:rFonts w:ascii="Futura" w:hAnsi="Futura" w:cs="Futura"/>
                                      <w:color w:val="777779"/>
                                      <w:lang w:val="en-AU"/>
                                    </w:rPr>
                                    <w:t>Prasad</w:t>
                                  </w:r>
                                </w:p>
                                <w:p w14:paraId="62ABCC49" w14:textId="77777777" w:rsidR="007C6F25" w:rsidRPr="007C6F25" w:rsidRDefault="007C6F25" w:rsidP="007C6F25">
                                  <w:pPr>
                                    <w:pStyle w:val="Heading2"/>
                                    <w:shd w:val="clear" w:color="auto" w:fill="FFFFFF"/>
                                    <w:textAlignment w:val="baseline"/>
                                    <w:rPr>
                                      <w:rStyle w:val="SpeakerNamesTalkTitles"/>
                                      <w:rFonts w:ascii="Futura" w:eastAsiaTheme="minorEastAsia" w:hAnsi="Futura" w:cs="Futura"/>
                                      <w:color w:val="777779"/>
                                      <w:lang w:val="en-AU"/>
                                    </w:rPr>
                                  </w:pPr>
                                  <w:r w:rsidRPr="007C6F25">
                                    <w:rPr>
                                      <w:rStyle w:val="SpeakerNamesTalkTitles"/>
                                      <w:rFonts w:ascii="Futura" w:eastAsiaTheme="minorEastAsia" w:hAnsi="Futura" w:cs="Futura"/>
                                      <w:color w:val="777779"/>
                                      <w:lang w:val="en-AU"/>
                                    </w:rPr>
                                    <w:t>Disruptive Technology Delivery Principal</w:t>
                                  </w:r>
                                </w:p>
                                <w:p w14:paraId="73C8ED79" w14:textId="77777777" w:rsidR="007C6F25" w:rsidRPr="007C6F25" w:rsidRDefault="007C6F25" w:rsidP="003E65B9">
                                  <w:pPr>
                                    <w:pStyle w:val="BasicParagraph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  <w:color w:val="777779"/>
                                      <w:lang w:val="en-AU"/>
                                    </w:rPr>
                                  </w:pPr>
                                </w:p>
                                <w:p w14:paraId="6157C2EC" w14:textId="77777777" w:rsidR="00857619" w:rsidRDefault="00857619" w:rsidP="003E65B9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</w:pPr>
                                  <w:bookmarkStart w:id="0" w:name="_GoBack"/>
                                  <w:bookmarkEnd w:id="0"/>
                                  <w:r w:rsidRPr="00857619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 xml:space="preserve">Data Analytics applications in </w:t>
                                  </w:r>
                                  <w:proofErr w:type="spellStart"/>
                                  <w:r w:rsidRPr="00857619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SME</w:t>
                                  </w:r>
                                </w:p>
                                <w:p w14:paraId="743A3E9A" w14:textId="371CA7A2" w:rsidR="003E65B9" w:rsidRDefault="00B04349" w:rsidP="003E65B9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</w:pPr>
                                  <w:proofErr w:type="spellEnd"/>
                                  <w:r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Amanda Cole</w:t>
                                  </w:r>
                                  <w:r w:rsidR="003E65B9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,</w:t>
                                  </w:r>
                                </w:p>
                                <w:p w14:paraId="7980999F" w14:textId="77777777" w:rsidR="00B04349" w:rsidRPr="007C6F25" w:rsidRDefault="007C6F25" w:rsidP="00200C9B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  <w:color w:val="777779"/>
                                      <w:lang w:val="en-AU"/>
                                    </w:rPr>
                                  </w:pPr>
                                  <w:r w:rsidRPr="007C6F25">
                                    <w:rPr>
                                      <w:rStyle w:val="SpeakerNamesTalkTitles"/>
                                      <w:rFonts w:ascii="Futura" w:hAnsi="Futura" w:cs="Futura"/>
                                      <w:color w:val="777779"/>
                                      <w:lang w:val="en-AU"/>
                                    </w:rPr>
                                    <w:t>SHEQ Systems Manager in the Precast Concrete and Civil Construction industries</w:t>
                                  </w:r>
                                </w:p>
                                <w:p w14:paraId="55925661" w14:textId="77777777" w:rsidR="00B04349" w:rsidRDefault="00B04349" w:rsidP="00200C9B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  <w:lang w:val="en-AU"/>
                                    </w:rPr>
                                  </w:pPr>
                                </w:p>
                                <w:p w14:paraId="51471D54" w14:textId="77777777" w:rsidR="002D776E" w:rsidRDefault="002D776E" w:rsidP="00200C9B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  <w:lang w:val="en-AU"/>
                                    </w:rPr>
                                  </w:pPr>
                                  <w:r w:rsidRPr="002D776E">
                                    <w:rPr>
                                      <w:rStyle w:val="SpeakerNamesTalkTitles"/>
                                      <w:rFonts w:ascii="Futura" w:hAnsi="Futura" w:cs="Futura"/>
                                      <w:lang w:val="en-AU"/>
                                    </w:rPr>
                                    <w:t>Digital transformation for healthcare industry</w:t>
                                  </w:r>
                                </w:p>
                                <w:p w14:paraId="6C5C9CCB" w14:textId="5B6BCA92" w:rsidR="00200C9B" w:rsidRPr="00AD0C5C" w:rsidRDefault="007C6F25" w:rsidP="00200C9B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</w:pPr>
                                  <w:proofErr w:type="spellStart"/>
                                  <w:r w:rsidRPr="007C6F25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Atousa</w:t>
                                  </w:r>
                                  <w:proofErr w:type="spellEnd"/>
                                  <w:r w:rsidRPr="007C6F25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7C6F25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Ghahramani</w:t>
                                  </w:r>
                                  <w:proofErr w:type="spellEnd"/>
                                  <w:r w:rsidRPr="007C6F25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 xml:space="preserve"> </w:t>
                                  </w:r>
                                </w:p>
                                <w:p w14:paraId="37F7F808" w14:textId="77777777" w:rsidR="007C6F25" w:rsidRDefault="007C6F25" w:rsidP="00200C9B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Style w:val="SpeakerTitle"/>
                                      <w:rFonts w:ascii="Futura" w:hAnsi="Futura" w:cs="Futura"/>
                                      <w:lang w:val="en-AU"/>
                                    </w:rPr>
                                    <w:t xml:space="preserve">PhD student, </w:t>
                                  </w:r>
                                </w:p>
                                <w:p w14:paraId="3EF30E1E" w14:textId="77777777" w:rsidR="007C6F25" w:rsidRDefault="007C6F25" w:rsidP="00200C9B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Style w:val="SpeakerTitle"/>
                                      <w:rFonts w:ascii="Futura" w:hAnsi="Futura" w:cs="Futura"/>
                                      <w:lang w:val="en-AU"/>
                                    </w:rPr>
                                    <w:t>Victoria University</w:t>
                                  </w:r>
                                </w:p>
                                <w:p w14:paraId="0D716C1E" w14:textId="77777777" w:rsidR="003E65B9" w:rsidRPr="00200C9B" w:rsidRDefault="003E65B9" w:rsidP="003E65B9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  <w:lang w:val="en-AU"/>
                                    </w:rPr>
                                  </w:pPr>
                                </w:p>
                              </w:tc>
                            </w:tr>
                            <w:tr w:rsidR="007C6F25" w14:paraId="43A05015" w14:textId="77777777" w:rsidTr="002D776E">
                              <w:tc>
                                <w:tcPr>
                                  <w:tcW w:w="997" w:type="dxa"/>
                                </w:tcPr>
                                <w:p w14:paraId="5F088E18" w14:textId="77777777" w:rsidR="007C6F25" w:rsidRDefault="007C6F25" w:rsidP="00CC25D4">
                                  <w:pPr>
                                    <w:spacing w:before="80" w:line="300" w:lineRule="atLeast"/>
                                    <w:rPr>
                                      <w:rFonts w:ascii="Futura" w:hAnsi="Futura" w:cs="Futura"/>
                                      <w:color w:val="777779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76" w:type="dxa"/>
                                </w:tcPr>
                                <w:p w14:paraId="66401631" w14:textId="77777777" w:rsidR="007C6F25" w:rsidRPr="00CC25D4" w:rsidRDefault="007C6F25" w:rsidP="00CC25D4">
                                  <w:pPr>
                                    <w:pStyle w:val="BasicParagraph"/>
                                    <w:suppressAutoHyphens/>
                                    <w:spacing w:before="80" w:line="300" w:lineRule="atLeast"/>
                                    <w:rPr>
                                      <w:rStyle w:val="PANELDISCUSSION"/>
                                      <w:rFonts w:ascii="Futura" w:hAnsi="Futura" w:cs="Futura"/>
                                      <w:color w:val="00B140" w:themeColor="text1"/>
                                    </w:rPr>
                                  </w:pPr>
                                  <w:r>
                                    <w:rPr>
                                      <w:rStyle w:val="TECHNOLOGYVISIONTALKS"/>
                                      <w:rFonts w:ascii="Futura" w:hAnsi="Futura" w:cs="Futura"/>
                                      <w:color w:val="00B140" w:themeColor="text1"/>
                                    </w:rPr>
                                    <w:t>BREAK</w:t>
                                  </w:r>
                                </w:p>
                              </w:tc>
                            </w:tr>
                            <w:tr w:rsidR="006A4D02" w14:paraId="10715E23" w14:textId="77777777" w:rsidTr="002D776E">
                              <w:tc>
                                <w:tcPr>
                                  <w:tcW w:w="997" w:type="dxa"/>
                                </w:tcPr>
                                <w:p w14:paraId="782D2040" w14:textId="77777777" w:rsidR="006A4D02" w:rsidRPr="00486E0E" w:rsidRDefault="00200C9B" w:rsidP="00CC25D4">
                                  <w:pPr>
                                    <w:spacing w:before="80"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Futura" w:hAnsi="Futura" w:cs="Futura"/>
                                      <w:color w:val="777779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 w:rsidR="007C6F25">
                                    <w:rPr>
                                      <w:rFonts w:ascii="Futura" w:hAnsi="Futura" w:cs="Futura"/>
                                      <w:color w:val="777779"/>
                                      <w:sz w:val="18"/>
                                      <w:szCs w:val="18"/>
                                    </w:rPr>
                                    <w:t>2:</w:t>
                                  </w:r>
                                  <w:r>
                                    <w:rPr>
                                      <w:rFonts w:ascii="Futura" w:hAnsi="Futura" w:cs="Futura"/>
                                      <w:color w:val="777779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 w:rsidR="007C6F25">
                                    <w:rPr>
                                      <w:rFonts w:ascii="Futura" w:hAnsi="Futura" w:cs="Futura"/>
                                      <w:color w:val="777779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176" w:type="dxa"/>
                                </w:tcPr>
                                <w:p w14:paraId="763B234B" w14:textId="77777777" w:rsidR="006A4D02" w:rsidRPr="00CC25D4" w:rsidRDefault="006A4D02" w:rsidP="00CC25D4">
                                  <w:pPr>
                                    <w:pStyle w:val="BasicParagraph"/>
                                    <w:suppressAutoHyphens/>
                                    <w:spacing w:before="80" w:line="300" w:lineRule="atLeast"/>
                                    <w:rPr>
                                      <w:rFonts w:ascii="Futura" w:hAnsi="Futura" w:cs="Futura"/>
                                      <w:color w:val="00B14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C25D4">
                                    <w:rPr>
                                      <w:rStyle w:val="PANELDISCUSSION"/>
                                      <w:rFonts w:ascii="Futura" w:hAnsi="Futura" w:cs="Futura"/>
                                      <w:color w:val="00B140" w:themeColor="text1"/>
                                    </w:rPr>
                                    <w:t>PANEL DISCUSSION</w:t>
                                  </w:r>
                                </w:p>
                                <w:p w14:paraId="55C5F1C0" w14:textId="77777777" w:rsidR="006A4D02" w:rsidRPr="00486E0E" w:rsidRDefault="00200C9B" w:rsidP="000F14BC">
                                  <w:pPr>
                                    <w:pStyle w:val="BasicParagraph"/>
                                    <w:suppressAutoHyphens/>
                                    <w:spacing w:line="300" w:lineRule="atLeast"/>
                                    <w:rPr>
                                      <w:rFonts w:ascii="Futura" w:hAnsi="Futura" w:cs="Futura"/>
                                      <w:color w:val="00098B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Style w:val="PanelTalkTitle"/>
                                      <w:rFonts w:ascii="Futura" w:hAnsi="Futura" w:cs="Futura"/>
                                    </w:rPr>
                                    <w:t>Career Paths</w:t>
                                  </w:r>
                                </w:p>
                                <w:p w14:paraId="25D8362F" w14:textId="77777777" w:rsidR="006A4D02" w:rsidRPr="00486E0E" w:rsidRDefault="006A4D02" w:rsidP="000F14BC">
                                  <w:pPr>
                                    <w:pStyle w:val="BasicParagraph"/>
                                    <w:suppressAutoHyphens/>
                                    <w:spacing w:line="300" w:lineRule="atLeast"/>
                                    <w:rPr>
                                      <w:rFonts w:ascii="Futura" w:hAnsi="Futura" w:cs="Futura"/>
                                      <w:color w:val="00098B"/>
                                      <w:sz w:val="18"/>
                                      <w:szCs w:val="18"/>
                                    </w:rPr>
                                  </w:pPr>
                                  <w:r w:rsidRPr="00486E0E">
                                    <w:rPr>
                                      <w:rStyle w:val="PanelTalkTitle"/>
                                      <w:rFonts w:ascii="Futura" w:hAnsi="Futura" w:cs="Futura"/>
                                    </w:rPr>
                                    <w:t>Moderator</w:t>
                                  </w:r>
                                  <w:r w:rsidRPr="00486E0E">
                                    <w:rPr>
                                      <w:rFonts w:ascii="Futura" w:hAnsi="Futura" w:cs="Futura"/>
                                      <w:color w:val="00098B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72A35DF9" w14:textId="77777777" w:rsidR="001C5BEC" w:rsidRDefault="001C5BEC" w:rsidP="000F14BC">
                                  <w:pPr>
                                    <w:pStyle w:val="BasicParagraph"/>
                                    <w:suppressAutoHyphens/>
                                    <w:spacing w:line="300" w:lineRule="atLeast"/>
                                    <w:rPr>
                                      <w:rFonts w:ascii="Futura" w:hAnsi="Futura" w:cs="Futura"/>
                                      <w:color w:val="77777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Maria Prokofieva</w:t>
                                  </w:r>
                                  <w:r w:rsidR="006A4D02" w:rsidRPr="00486E0E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,</w:t>
                                  </w:r>
                                  <w:r w:rsidR="006A4D02" w:rsidRPr="00486E0E">
                                    <w:rPr>
                                      <w:rFonts w:ascii="Futura" w:hAnsi="Futura" w:cs="Futura"/>
                                      <w:color w:val="777779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0058FC71" w14:textId="77777777" w:rsidR="001C5BEC" w:rsidRDefault="001C5BEC" w:rsidP="00200C9B">
                                  <w:pP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Senior Lecturer</w:t>
                                  </w:r>
                                  <w:r w:rsidR="006A4D02" w:rsidRPr="00486E0E"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 xml:space="preserve">, </w:t>
                                  </w:r>
                                </w:p>
                                <w:p w14:paraId="70D92C93" w14:textId="77777777" w:rsidR="006A4D02" w:rsidRPr="00200C9B" w:rsidRDefault="001C5BEC" w:rsidP="00200C9B">
                                  <w:pP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Victoria University</w:t>
                                  </w:r>
                                </w:p>
                                <w:p w14:paraId="56900614" w14:textId="77777777" w:rsidR="006A4D02" w:rsidRPr="00486E0E" w:rsidRDefault="006A4D02" w:rsidP="000F14BC">
                                  <w:pPr>
                                    <w:pStyle w:val="BasicParagraph"/>
                                    <w:suppressAutoHyphens/>
                                    <w:spacing w:line="300" w:lineRule="atLeast"/>
                                    <w:rPr>
                                      <w:rFonts w:ascii="Futura" w:hAnsi="Futura" w:cs="Futura"/>
                                      <w:color w:val="00098B"/>
                                      <w:sz w:val="18"/>
                                      <w:szCs w:val="18"/>
                                    </w:rPr>
                                  </w:pPr>
                                  <w:r w:rsidRPr="00486E0E">
                                    <w:rPr>
                                      <w:rStyle w:val="PanelTalkTitle"/>
                                      <w:rFonts w:ascii="Futura" w:hAnsi="Futura" w:cs="Futura"/>
                                    </w:rPr>
                                    <w:t>Panelists</w:t>
                                  </w:r>
                                </w:p>
                                <w:p w14:paraId="6E460D19" w14:textId="77777777" w:rsidR="00C07BC3" w:rsidRPr="00F01B5E" w:rsidRDefault="007C6F25" w:rsidP="00200C9B">
                                  <w:pPr>
                                    <w:widowControl w:val="0"/>
                                    <w:spacing w:line="300" w:lineRule="auto"/>
                                    <w:rPr>
                                      <w:rStyle w:val="SpeakerTitle"/>
                                      <w:rFonts w:ascii="Futura" w:hAnsi="Futura" w:cs="Futura"/>
                                      <w:color w:val="404041"/>
                                      <w:lang w:val="en-AU"/>
                                    </w:rPr>
                                  </w:pPr>
                                  <w:r w:rsidRPr="00F01B5E">
                                    <w:rPr>
                                      <w:rStyle w:val="SpeakerTitle"/>
                                      <w:rFonts w:ascii="Futura" w:hAnsi="Futura" w:cs="Futura"/>
                                      <w:color w:val="404041"/>
                                      <w:lang w:val="en-AU"/>
                                    </w:rPr>
                                    <w:t>Participants and speakers</w:t>
                                  </w:r>
                                </w:p>
                              </w:tc>
                            </w:tr>
                            <w:tr w:rsidR="006A4D02" w14:paraId="3C0C1A0B" w14:textId="77777777" w:rsidTr="002D776E">
                              <w:tc>
                                <w:tcPr>
                                  <w:tcW w:w="997" w:type="dxa"/>
                                </w:tcPr>
                                <w:p w14:paraId="68352779" w14:textId="77777777" w:rsidR="006A4D02" w:rsidRPr="00486E0E" w:rsidRDefault="006A4D02" w:rsidP="000F14BC">
                                  <w:pPr>
                                    <w:spacing w:line="300" w:lineRule="atLeast"/>
                                    <w:rPr>
                                      <w:rFonts w:ascii="Futura" w:hAnsi="Futura" w:cs="Futura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76" w:type="dxa"/>
                                </w:tcPr>
                                <w:p w14:paraId="5A384717" w14:textId="77777777" w:rsidR="006A4D02" w:rsidRPr="00200C9B" w:rsidRDefault="00200C9B" w:rsidP="00200C9B">
                                  <w:pPr>
                                    <w:spacing w:before="80"/>
                                    <w:rPr>
                                      <w:rStyle w:val="SpeakerTitle"/>
                                      <w:rFonts w:ascii="Futura" w:hAnsi="Futura" w:cs="Futura"/>
                                      <w:caps/>
                                      <w:color w:val="00B140" w:themeColor="text1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Style w:val="TECHNOLOGYVISIONTALKS"/>
                                      <w:rFonts w:ascii="Futura" w:hAnsi="Futura" w:cs="Futura"/>
                                      <w:color w:val="00B140" w:themeColor="text1"/>
                                    </w:rPr>
                                    <w:t xml:space="preserve">CLOSING REMARKS </w:t>
                                  </w:r>
                                </w:p>
                              </w:tc>
                            </w:tr>
                            <w:tr w:rsidR="006A4D02" w14:paraId="2EA8548B" w14:textId="77777777" w:rsidTr="002D776E">
                              <w:tc>
                                <w:tcPr>
                                  <w:tcW w:w="997" w:type="dxa"/>
                                </w:tcPr>
                                <w:p w14:paraId="374FE5EC" w14:textId="77777777" w:rsidR="006A4D02" w:rsidRPr="00200C9B" w:rsidRDefault="00200C9B" w:rsidP="00200C9B">
                                  <w:pPr>
                                    <w:spacing w:line="300" w:lineRule="atLeast"/>
                                    <w:rPr>
                                      <w:rFonts w:ascii="Futura" w:hAnsi="Futura" w:cs="Futura"/>
                                      <w:color w:val="777779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Futura" w:hAnsi="Futura" w:cs="Futura"/>
                                      <w:color w:val="777779"/>
                                      <w:sz w:val="18"/>
                                      <w:szCs w:val="18"/>
                                    </w:rPr>
                                    <w:t>12</w:t>
                                  </w:r>
                                  <w:r w:rsidR="006A4D02" w:rsidRPr="00486E0E">
                                    <w:rPr>
                                      <w:rFonts w:ascii="Futura" w:hAnsi="Futura" w:cs="Futura"/>
                                      <w:color w:val="777779"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  <w:r w:rsidR="007C6F25">
                                    <w:rPr>
                                      <w:rFonts w:ascii="Futura" w:hAnsi="Futura" w:cs="Futura"/>
                                      <w:color w:val="777779"/>
                                      <w:sz w:val="18"/>
                                      <w:szCs w:val="18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4176" w:type="dxa"/>
                                </w:tcPr>
                                <w:p w14:paraId="6812A748" w14:textId="77777777" w:rsidR="006A4D02" w:rsidRPr="00486E0E" w:rsidRDefault="00C07BC3" w:rsidP="00C07BC3">
                                  <w:pP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</w:pPr>
                                  <w:r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Maria Prokofieva</w:t>
                                  </w:r>
                                  <w:r w:rsidR="006A4D02" w:rsidRPr="00486E0E">
                                    <w:rPr>
                                      <w:rStyle w:val="SpeakerNamesTalkTitles"/>
                                      <w:rFonts w:ascii="Futura" w:hAnsi="Futura" w:cs="Futura"/>
                                    </w:rPr>
                                    <w:t>,</w:t>
                                  </w:r>
                                  <w:r w:rsidR="006A4D02" w:rsidRPr="00486E0E">
                                    <w:rPr>
                                      <w:rFonts w:ascii="Futura" w:hAnsi="Futura" w:cs="Futura"/>
                                      <w:color w:val="777779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SpeakerTitle"/>
                                      <w:rFonts w:ascii="Futura" w:hAnsi="Futura" w:cs="Futura"/>
                                    </w:rPr>
                                    <w:t>Victoria University</w:t>
                                  </w:r>
                                </w:p>
                              </w:tc>
                            </w:tr>
                          </w:tbl>
                          <w:p w14:paraId="0AC014BE" w14:textId="77777777" w:rsidR="006A4D02" w:rsidRPr="00BE60B0" w:rsidRDefault="006A4D02" w:rsidP="005B4A28">
                            <w:pPr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846B3" id="Text Box 8" o:spid="_x0000_s1028" type="#_x0000_t202" style="position:absolute;margin-left:270pt;margin-top:22.3pt;width:3in;height:528.85pt;z-index:2516674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" filled="f" stroked="f">
                <v:textbox inset="0,0,0,0">
                  <w:txbxContent>
                    <w:tbl>
                      <w:tblPr>
                        <w:tblStyle w:val="TableGrid"/>
                        <w:tblW w:w="5173" w:type="dxa"/>
                        <w:tblBorders>
                          <w:top w:val="single" w:sz="2" w:space="0" w:color="75787B" w:themeColor="background1"/>
                          <w:left w:val="none" w:sz="0" w:space="0" w:color="auto"/>
                          <w:bottom w:val="single" w:sz="2" w:space="0" w:color="75787B" w:themeColor="background1"/>
                          <w:right w:val="none" w:sz="0" w:space="0" w:color="auto"/>
                          <w:insideH w:val="single" w:sz="2" w:space="0" w:color="75787B" w:themeColor="background1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997"/>
                        <w:gridCol w:w="4176"/>
                      </w:tblGrid>
                      <w:tr w:rsidR="00B04349" w14:paraId="01A1FE0B" w14:textId="77777777" w:rsidTr="002D776E">
                        <w:tc>
                          <w:tcPr>
                            <w:tcW w:w="997" w:type="dxa"/>
                          </w:tcPr>
                          <w:p w14:paraId="3D066A40" w14:textId="77777777" w:rsidR="00B04349" w:rsidRPr="00486E0E" w:rsidRDefault="00B04349" w:rsidP="000F14BC">
                            <w:pPr>
                              <w:spacing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4176" w:type="dxa"/>
                          </w:tcPr>
                          <w:p w14:paraId="3A26E813" w14:textId="77777777" w:rsidR="00B04349" w:rsidRPr="00CC25D4" w:rsidRDefault="00B04349" w:rsidP="00CC25D4">
                            <w:pPr>
                              <w:spacing w:before="80" w:line="276" w:lineRule="auto"/>
                              <w:rPr>
                                <w:rStyle w:val="TECHNOLOGYVISIONTALKS"/>
                                <w:rFonts w:ascii="Futura" w:hAnsi="Futura" w:cs="Futura"/>
                                <w:color w:val="00B140" w:themeColor="text1"/>
                              </w:rPr>
                            </w:pPr>
                            <w:r>
                              <w:rPr>
                                <w:rStyle w:val="TECHNOLOGYVISIONTALKS"/>
                                <w:rFonts w:ascii="Futura" w:hAnsi="Futura" w:cs="Futura"/>
                                <w:color w:val="00B140" w:themeColor="text1"/>
                              </w:rPr>
                              <w:t>BREAK</w:t>
                            </w:r>
                          </w:p>
                        </w:tc>
                      </w:tr>
                      <w:tr w:rsidR="006A4D02" w14:paraId="0DF365B3" w14:textId="77777777" w:rsidTr="002D776E">
                        <w:tc>
                          <w:tcPr>
                            <w:tcW w:w="997" w:type="dxa"/>
                          </w:tcPr>
                          <w:p w14:paraId="3E9B9701" w14:textId="77777777" w:rsidR="006A4D02" w:rsidRPr="00486E0E" w:rsidRDefault="006A4D02" w:rsidP="000F14BC">
                            <w:pPr>
                              <w:spacing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4176" w:type="dxa"/>
                          </w:tcPr>
                          <w:p w14:paraId="71FCE53E" w14:textId="77777777" w:rsidR="006A4D02" w:rsidRPr="00486E0E" w:rsidRDefault="006A4D02" w:rsidP="00CC25D4">
                            <w:pPr>
                              <w:spacing w:before="80" w:line="276" w:lineRule="auto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 w:rsidRPr="00CC25D4">
                              <w:rPr>
                                <w:rStyle w:val="TECHNOLOGYVISIONTALKS"/>
                                <w:rFonts w:ascii="Futura" w:hAnsi="Futura" w:cs="Futura"/>
                                <w:color w:val="00B140" w:themeColor="text1"/>
                              </w:rPr>
                              <w:t>TECHNOLOGY VISION TALKS</w:t>
                            </w:r>
                          </w:p>
                        </w:tc>
                      </w:tr>
                      <w:tr w:rsidR="003E65B9" w14:paraId="534D7EDC" w14:textId="77777777" w:rsidTr="002D776E">
                        <w:tc>
                          <w:tcPr>
                            <w:tcW w:w="997" w:type="dxa"/>
                          </w:tcPr>
                          <w:p w14:paraId="4D914657" w14:textId="77777777" w:rsidR="003E65B9" w:rsidRPr="00486E0E" w:rsidRDefault="003E65B9" w:rsidP="003E65B9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 w:rsidRPr="00486E0E">
                              <w:rPr>
                                <w:rStyle w:val="SpeakerTitle"/>
                                <w:rFonts w:ascii="Futura" w:hAnsi="Futura" w:cs="Futura"/>
                              </w:rPr>
                              <w:t>1</w:t>
                            </w:r>
                            <w:r w:rsidR="001C5BEC" w:rsidRPr="007C6F25">
                              <w:rPr>
                                <w:rStyle w:val="SpeakerTitle"/>
                                <w:rFonts w:ascii="Futura" w:hAnsi="Futura" w:cs="Futura"/>
                              </w:rPr>
                              <w:t>1</w:t>
                            </w:r>
                            <w:r w:rsidRPr="00486E0E">
                              <w:rPr>
                                <w:rStyle w:val="SpeakerTitle"/>
                                <w:rFonts w:ascii="Futura" w:hAnsi="Futura" w:cs="Futura"/>
                              </w:rPr>
                              <w:t>:</w:t>
                            </w:r>
                            <w:r w:rsidR="001C5BEC">
                              <w:rPr>
                                <w:rStyle w:val="SpeakerTitle"/>
                                <w:rFonts w:ascii="Futura" w:hAnsi="Futura" w:cs="Futura"/>
                              </w:rPr>
                              <w:t>1</w:t>
                            </w:r>
                            <w:r w:rsidRPr="00486E0E">
                              <w:rPr>
                                <w:rStyle w:val="SpeakerTitle"/>
                                <w:rFonts w:ascii="Futura" w:hAnsi="Futura" w:cs="Futura"/>
                              </w:rPr>
                              <w:t>5</w:t>
                            </w:r>
                          </w:p>
                          <w:p w14:paraId="594447ED" w14:textId="77777777" w:rsidR="003E65B9" w:rsidRDefault="003E65B9" w:rsidP="00AD0C5C">
                            <w:pPr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2B884483" w14:textId="77777777" w:rsidR="003E65B9" w:rsidRDefault="003E65B9" w:rsidP="00AD0C5C">
                            <w:pPr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25B92145" w14:textId="77777777" w:rsidR="003E65B9" w:rsidRDefault="003E65B9" w:rsidP="003E65B9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4A3E1913" w14:textId="77777777" w:rsidR="003E65B9" w:rsidRPr="007C6F25" w:rsidRDefault="003E65B9" w:rsidP="003E65B9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 w:rsidRPr="00486E0E">
                              <w:rPr>
                                <w:rStyle w:val="SpeakerTitle"/>
                                <w:rFonts w:ascii="Futura" w:hAnsi="Futura" w:cs="Futura"/>
                              </w:rPr>
                              <w:t>1</w:t>
                            </w:r>
                            <w:r w:rsidR="00B04349" w:rsidRPr="007C6F25">
                              <w:rPr>
                                <w:rStyle w:val="SpeakerTitle"/>
                                <w:rFonts w:ascii="Futura" w:hAnsi="Futura" w:cs="Futura"/>
                              </w:rPr>
                              <w:t>1: 35</w:t>
                            </w:r>
                          </w:p>
                          <w:p w14:paraId="4B54D2E8" w14:textId="77777777" w:rsidR="00200C9B" w:rsidRPr="007C6F25" w:rsidRDefault="00200C9B" w:rsidP="003E65B9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102BE26E" w14:textId="77777777" w:rsidR="00200C9B" w:rsidRPr="007C6F25" w:rsidRDefault="00200C9B" w:rsidP="003E65B9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7E9A48C2" w14:textId="77777777" w:rsidR="00200C9B" w:rsidRPr="007C6F25" w:rsidRDefault="00200C9B" w:rsidP="003E65B9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7FE64085" w14:textId="77777777" w:rsidR="00200C9B" w:rsidRPr="007C6F25" w:rsidRDefault="00200C9B" w:rsidP="003E65B9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 w:rsidRPr="00200C9B">
                              <w:rPr>
                                <w:rStyle w:val="SpeakerTitle"/>
                                <w:rFonts w:ascii="Futura" w:hAnsi="Futura" w:cs="Futura"/>
                              </w:rPr>
                              <w:t>11:</w:t>
                            </w:r>
                            <w:r w:rsidR="007C6F25">
                              <w:rPr>
                                <w:rStyle w:val="SpeakerTitle"/>
                                <w:rFonts w:ascii="Futura" w:hAnsi="Futura" w:cs="Futura"/>
                              </w:rPr>
                              <w:t>3</w:t>
                            </w:r>
                            <w:r w:rsidRPr="00200C9B">
                              <w:rPr>
                                <w:rStyle w:val="SpeakerTitle"/>
                                <w:rFonts w:ascii="Futura" w:hAnsi="Futura" w:cs="Futura"/>
                              </w:rPr>
                              <w:t>5</w:t>
                            </w:r>
                          </w:p>
                          <w:p w14:paraId="3F462CDF" w14:textId="77777777" w:rsidR="00200C9B" w:rsidRPr="007C6F25" w:rsidRDefault="00200C9B" w:rsidP="003E65B9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023438EA" w14:textId="77777777" w:rsidR="007C6F25" w:rsidRPr="007C6F25" w:rsidRDefault="007C6F25" w:rsidP="003E65B9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28780A94" w14:textId="77777777" w:rsidR="007C6F25" w:rsidRPr="007C6F25" w:rsidRDefault="007C6F25" w:rsidP="003E65B9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</w:p>
                          <w:p w14:paraId="203A91A2" w14:textId="77777777" w:rsidR="007C6F25" w:rsidRPr="007C6F25" w:rsidRDefault="007C6F25" w:rsidP="003E65B9">
                            <w:pPr>
                              <w:spacing w:line="300" w:lineRule="atLeast"/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 w:rsidRPr="007C6F25">
                              <w:rPr>
                                <w:rStyle w:val="SpeakerTitle"/>
                                <w:rFonts w:ascii="Futura" w:hAnsi="Futura" w:cs="Futura"/>
                              </w:rPr>
                              <w:t>11:55</w:t>
                            </w:r>
                          </w:p>
                        </w:tc>
                        <w:tc>
                          <w:tcPr>
                            <w:tcW w:w="4176" w:type="dxa"/>
                          </w:tcPr>
                          <w:p w14:paraId="148B1999" w14:textId="77777777" w:rsidR="007267AE" w:rsidRDefault="007267AE" w:rsidP="00B04349">
                            <w:pPr>
                              <w:rPr>
                                <w:rStyle w:val="SpeakerNamesTalkTitles"/>
                                <w:rFonts w:ascii="Futura" w:hAnsi="Futura" w:cs="Futura"/>
                              </w:rPr>
                            </w:pPr>
                            <w:r w:rsidRPr="007267AE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 xml:space="preserve">How Data Science </w:t>
                            </w:r>
                            <w:proofErr w:type="spellStart"/>
                            <w:r w:rsidRPr="007267AE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Revolutionised</w:t>
                            </w:r>
                            <w:proofErr w:type="spellEnd"/>
                            <w:r w:rsidRPr="007267AE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 xml:space="preserve"> Retail</w:t>
                            </w:r>
                          </w:p>
                          <w:p w14:paraId="302E41DC" w14:textId="614AFAF9" w:rsidR="00B04349" w:rsidRPr="00F01B5E" w:rsidRDefault="00B04349" w:rsidP="00B04349">
                            <w:pPr>
                              <w:rPr>
                                <w:rStyle w:val="SpeakerNamesTalkTitles"/>
                                <w:rFonts w:ascii="Futura" w:hAnsi="Futura" w:cs="Futura"/>
                                <w:color w:val="777779"/>
                                <w:lang w:val="en-AU"/>
                              </w:rPr>
                            </w:pPr>
                            <w:r w:rsidRPr="00F01B5E">
                              <w:rPr>
                                <w:rStyle w:val="SpeakerNamesTalkTitles"/>
                                <w:rFonts w:ascii="Futura" w:hAnsi="Futura" w:cs="Futura"/>
                                <w:color w:val="777779"/>
                                <w:lang w:val="en-AU"/>
                              </w:rPr>
                              <w:t xml:space="preserve">Michelle Mae </w:t>
                            </w:r>
                            <w:proofErr w:type="spellStart"/>
                            <w:r w:rsidRPr="00F01B5E">
                              <w:rPr>
                                <w:rStyle w:val="SpeakerNamesTalkTitles"/>
                                <w:rFonts w:ascii="Futura" w:hAnsi="Futura" w:cs="Futura"/>
                                <w:color w:val="777779"/>
                                <w:lang w:val="en-AU"/>
                              </w:rPr>
                              <w:t>Lugton</w:t>
                            </w:r>
                            <w:proofErr w:type="spellEnd"/>
                          </w:p>
                          <w:p w14:paraId="79A15F2D" w14:textId="77777777" w:rsidR="007C6F25" w:rsidRPr="007C6F25" w:rsidRDefault="007C6F25" w:rsidP="007C6F25">
                            <w:pPr>
                              <w:pStyle w:val="Heading2"/>
                              <w:shd w:val="clear" w:color="auto" w:fill="FFFFFF"/>
                              <w:textAlignment w:val="baseline"/>
                              <w:rPr>
                                <w:rStyle w:val="SpeakerNamesTalkTitles"/>
                                <w:rFonts w:ascii="Futura" w:eastAsiaTheme="minorEastAsia" w:hAnsi="Futura" w:cs="Futura"/>
                                <w:color w:val="777779"/>
                                <w:lang w:val="en-AU"/>
                              </w:rPr>
                            </w:pPr>
                            <w:r w:rsidRPr="007C6F25">
                              <w:rPr>
                                <w:rStyle w:val="SpeakerNamesTalkTitles"/>
                                <w:rFonts w:ascii="Futura" w:eastAsiaTheme="minorEastAsia" w:hAnsi="Futura" w:cs="Futura"/>
                                <w:color w:val="777779"/>
                                <w:lang w:val="en-AU"/>
                              </w:rPr>
                              <w:t>Data Science Lead at Coles</w:t>
                            </w:r>
                          </w:p>
                          <w:p w14:paraId="3ECD326A" w14:textId="77777777" w:rsidR="007C6F25" w:rsidRPr="007C6F25" w:rsidRDefault="007C6F25" w:rsidP="00B04349">
                            <w:pPr>
                              <w:rPr>
                                <w:lang w:val="en-AU"/>
                              </w:rPr>
                            </w:pPr>
                          </w:p>
                          <w:p w14:paraId="0E8C6B87" w14:textId="77777777" w:rsidR="00BD3590" w:rsidRDefault="00BD3590" w:rsidP="003E65B9">
                            <w:pPr>
                              <w:pStyle w:val="BasicParagraph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</w:rPr>
                            </w:pPr>
                            <w:r w:rsidRPr="00BD3590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Data and Machine Learning: Opportunities and Challenges</w:t>
                            </w:r>
                          </w:p>
                          <w:p w14:paraId="54086F89" w14:textId="07E59B88" w:rsidR="00B04349" w:rsidRDefault="00B04349" w:rsidP="003E65B9">
                            <w:pPr>
                              <w:pStyle w:val="BasicParagraph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  <w:color w:val="777779"/>
                                <w:lang w:val="en-AU"/>
                              </w:rPr>
                            </w:pPr>
                            <w:r w:rsidRPr="007C6F25">
                              <w:rPr>
                                <w:rStyle w:val="SpeakerNamesTalkTitles"/>
                                <w:rFonts w:ascii="Futura" w:hAnsi="Futura" w:cs="Futura"/>
                                <w:color w:val="777779"/>
                                <w:lang w:val="en-AU"/>
                              </w:rPr>
                              <w:t xml:space="preserve">Amrita </w:t>
                            </w:r>
                            <w:r w:rsidR="002147FD">
                              <w:rPr>
                                <w:rStyle w:val="SpeakerNamesTalkTitles"/>
                                <w:rFonts w:ascii="Futura" w:hAnsi="Futura" w:cs="Futura"/>
                                <w:color w:val="777779"/>
                                <w:lang w:val="en-AU"/>
                              </w:rPr>
                              <w:t>Prasad</w:t>
                            </w:r>
                          </w:p>
                          <w:p w14:paraId="62ABCC49" w14:textId="77777777" w:rsidR="007C6F25" w:rsidRPr="007C6F25" w:rsidRDefault="007C6F25" w:rsidP="007C6F25">
                            <w:pPr>
                              <w:pStyle w:val="Heading2"/>
                              <w:shd w:val="clear" w:color="auto" w:fill="FFFFFF"/>
                              <w:textAlignment w:val="baseline"/>
                              <w:rPr>
                                <w:rStyle w:val="SpeakerNamesTalkTitles"/>
                                <w:rFonts w:ascii="Futura" w:eastAsiaTheme="minorEastAsia" w:hAnsi="Futura" w:cs="Futura"/>
                                <w:color w:val="777779"/>
                                <w:lang w:val="en-AU"/>
                              </w:rPr>
                            </w:pPr>
                            <w:r w:rsidRPr="007C6F25">
                              <w:rPr>
                                <w:rStyle w:val="SpeakerNamesTalkTitles"/>
                                <w:rFonts w:ascii="Futura" w:eastAsiaTheme="minorEastAsia" w:hAnsi="Futura" w:cs="Futura"/>
                                <w:color w:val="777779"/>
                                <w:lang w:val="en-AU"/>
                              </w:rPr>
                              <w:t>Disruptive Technology Delivery Principal</w:t>
                            </w:r>
                          </w:p>
                          <w:p w14:paraId="73C8ED79" w14:textId="77777777" w:rsidR="007C6F25" w:rsidRPr="007C6F25" w:rsidRDefault="007C6F25" w:rsidP="003E65B9">
                            <w:pPr>
                              <w:pStyle w:val="BasicParagraph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  <w:color w:val="777779"/>
                                <w:lang w:val="en-AU"/>
                              </w:rPr>
                            </w:pPr>
                          </w:p>
                          <w:p w14:paraId="6157C2EC" w14:textId="77777777" w:rsidR="00857619" w:rsidRDefault="00857619" w:rsidP="003E65B9">
                            <w:pPr>
                              <w:widowControl w:val="0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</w:rPr>
                            </w:pPr>
                            <w:bookmarkStart w:id="1" w:name="_GoBack"/>
                            <w:bookmarkEnd w:id="1"/>
                            <w:r w:rsidRPr="00857619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 xml:space="preserve">Data Analytics applications in </w:t>
                            </w:r>
                            <w:proofErr w:type="spellStart"/>
                            <w:r w:rsidRPr="00857619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SME</w:t>
                            </w:r>
                          </w:p>
                          <w:p w14:paraId="743A3E9A" w14:textId="371CA7A2" w:rsidR="003E65B9" w:rsidRDefault="00B04349" w:rsidP="003E65B9">
                            <w:pPr>
                              <w:widowControl w:val="0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</w:rPr>
                            </w:pPr>
                            <w:proofErr w:type="spellEnd"/>
                            <w:r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Amanda Cole</w:t>
                            </w:r>
                            <w:r w:rsidR="003E65B9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,</w:t>
                            </w:r>
                          </w:p>
                          <w:p w14:paraId="7980999F" w14:textId="77777777" w:rsidR="00B04349" w:rsidRPr="007C6F25" w:rsidRDefault="007C6F25" w:rsidP="00200C9B">
                            <w:pPr>
                              <w:widowControl w:val="0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  <w:color w:val="777779"/>
                                <w:lang w:val="en-AU"/>
                              </w:rPr>
                            </w:pPr>
                            <w:r w:rsidRPr="007C6F25">
                              <w:rPr>
                                <w:rStyle w:val="SpeakerNamesTalkTitles"/>
                                <w:rFonts w:ascii="Futura" w:hAnsi="Futura" w:cs="Futura"/>
                                <w:color w:val="777779"/>
                                <w:lang w:val="en-AU"/>
                              </w:rPr>
                              <w:t>SHEQ Systems Manager in the Precast Concrete and Civil Construction industries</w:t>
                            </w:r>
                          </w:p>
                          <w:p w14:paraId="55925661" w14:textId="77777777" w:rsidR="00B04349" w:rsidRDefault="00B04349" w:rsidP="00200C9B">
                            <w:pPr>
                              <w:widowControl w:val="0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  <w:lang w:val="en-AU"/>
                              </w:rPr>
                            </w:pPr>
                          </w:p>
                          <w:p w14:paraId="51471D54" w14:textId="77777777" w:rsidR="002D776E" w:rsidRDefault="002D776E" w:rsidP="00200C9B">
                            <w:pPr>
                              <w:widowControl w:val="0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  <w:lang w:val="en-AU"/>
                              </w:rPr>
                            </w:pPr>
                            <w:r w:rsidRPr="002D776E">
                              <w:rPr>
                                <w:rStyle w:val="SpeakerNamesTalkTitles"/>
                                <w:rFonts w:ascii="Futura" w:hAnsi="Futura" w:cs="Futura"/>
                                <w:lang w:val="en-AU"/>
                              </w:rPr>
                              <w:t>Digital transformation for healthcare industry</w:t>
                            </w:r>
                          </w:p>
                          <w:p w14:paraId="6C5C9CCB" w14:textId="5B6BCA92" w:rsidR="00200C9B" w:rsidRPr="00AD0C5C" w:rsidRDefault="007C6F25" w:rsidP="00200C9B">
                            <w:pPr>
                              <w:widowControl w:val="0"/>
                              <w:spacing w:line="300" w:lineRule="auto"/>
                              <w:rPr>
                                <w:rStyle w:val="SpeakerNamesTalkTitles"/>
                                <w:rFonts w:ascii="Futura" w:hAnsi="Futura" w:cs="Futura"/>
                              </w:rPr>
                            </w:pPr>
                            <w:proofErr w:type="spellStart"/>
                            <w:r w:rsidRPr="007C6F25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Atousa</w:t>
                            </w:r>
                            <w:proofErr w:type="spellEnd"/>
                            <w:r w:rsidRPr="007C6F25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 xml:space="preserve"> </w:t>
                            </w:r>
                            <w:proofErr w:type="spellStart"/>
                            <w:r w:rsidRPr="007C6F25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Ghahramani</w:t>
                            </w:r>
                            <w:proofErr w:type="spellEnd"/>
                            <w:r w:rsidRPr="007C6F25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 xml:space="preserve"> </w:t>
                            </w:r>
                          </w:p>
                          <w:p w14:paraId="37F7F808" w14:textId="77777777" w:rsidR="007C6F25" w:rsidRDefault="007C6F25" w:rsidP="00200C9B">
                            <w:pPr>
                              <w:widowControl w:val="0"/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  <w:lang w:val="en-AU"/>
                              </w:rPr>
                            </w:pPr>
                            <w:r>
                              <w:rPr>
                                <w:rStyle w:val="SpeakerTitle"/>
                                <w:rFonts w:ascii="Futura" w:hAnsi="Futura" w:cs="Futura"/>
                                <w:lang w:val="en-AU"/>
                              </w:rPr>
                              <w:t xml:space="preserve">PhD student, </w:t>
                            </w:r>
                          </w:p>
                          <w:p w14:paraId="3EF30E1E" w14:textId="77777777" w:rsidR="007C6F25" w:rsidRDefault="007C6F25" w:rsidP="00200C9B">
                            <w:pPr>
                              <w:widowControl w:val="0"/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  <w:lang w:val="en-AU"/>
                              </w:rPr>
                            </w:pPr>
                            <w:r>
                              <w:rPr>
                                <w:rStyle w:val="SpeakerTitle"/>
                                <w:rFonts w:ascii="Futura" w:hAnsi="Futura" w:cs="Futura"/>
                                <w:lang w:val="en-AU"/>
                              </w:rPr>
                              <w:t>Victoria University</w:t>
                            </w:r>
                          </w:p>
                          <w:p w14:paraId="0D716C1E" w14:textId="77777777" w:rsidR="003E65B9" w:rsidRPr="00200C9B" w:rsidRDefault="003E65B9" w:rsidP="003E65B9">
                            <w:pPr>
                              <w:widowControl w:val="0"/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  <w:lang w:val="en-AU"/>
                              </w:rPr>
                            </w:pPr>
                          </w:p>
                        </w:tc>
                      </w:tr>
                      <w:tr w:rsidR="007C6F25" w14:paraId="43A05015" w14:textId="77777777" w:rsidTr="002D776E">
                        <w:tc>
                          <w:tcPr>
                            <w:tcW w:w="997" w:type="dxa"/>
                          </w:tcPr>
                          <w:p w14:paraId="5F088E18" w14:textId="77777777" w:rsidR="007C6F25" w:rsidRDefault="007C6F25" w:rsidP="00CC25D4">
                            <w:pPr>
                              <w:spacing w:before="80" w:line="300" w:lineRule="atLeast"/>
                              <w:rPr>
                                <w:rFonts w:ascii="Futura" w:hAnsi="Futura" w:cs="Futura"/>
                                <w:color w:val="777779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4176" w:type="dxa"/>
                          </w:tcPr>
                          <w:p w14:paraId="66401631" w14:textId="77777777" w:rsidR="007C6F25" w:rsidRPr="00CC25D4" w:rsidRDefault="007C6F25" w:rsidP="00CC25D4">
                            <w:pPr>
                              <w:pStyle w:val="BasicParagraph"/>
                              <w:suppressAutoHyphens/>
                              <w:spacing w:before="80" w:line="300" w:lineRule="atLeast"/>
                              <w:rPr>
                                <w:rStyle w:val="PANELDISCUSSION"/>
                                <w:rFonts w:ascii="Futura" w:hAnsi="Futura" w:cs="Futura"/>
                                <w:color w:val="00B140" w:themeColor="text1"/>
                              </w:rPr>
                            </w:pPr>
                            <w:r>
                              <w:rPr>
                                <w:rStyle w:val="TECHNOLOGYVISIONTALKS"/>
                                <w:rFonts w:ascii="Futura" w:hAnsi="Futura" w:cs="Futura"/>
                                <w:color w:val="00B140" w:themeColor="text1"/>
                              </w:rPr>
                              <w:t>BREAK</w:t>
                            </w:r>
                          </w:p>
                        </w:tc>
                      </w:tr>
                      <w:tr w:rsidR="006A4D02" w14:paraId="10715E23" w14:textId="77777777" w:rsidTr="002D776E">
                        <w:tc>
                          <w:tcPr>
                            <w:tcW w:w="997" w:type="dxa"/>
                          </w:tcPr>
                          <w:p w14:paraId="782D2040" w14:textId="77777777" w:rsidR="006A4D02" w:rsidRPr="00486E0E" w:rsidRDefault="00200C9B" w:rsidP="00CC25D4">
                            <w:pPr>
                              <w:spacing w:before="80"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Futura" w:hAnsi="Futura" w:cs="Futura"/>
                                <w:color w:val="777779"/>
                                <w:sz w:val="18"/>
                                <w:szCs w:val="18"/>
                              </w:rPr>
                              <w:t>1</w:t>
                            </w:r>
                            <w:r w:rsidR="007C6F25">
                              <w:rPr>
                                <w:rFonts w:ascii="Futura" w:hAnsi="Futura" w:cs="Futura"/>
                                <w:color w:val="777779"/>
                                <w:sz w:val="18"/>
                                <w:szCs w:val="18"/>
                              </w:rPr>
                              <w:t>2:</w:t>
                            </w:r>
                            <w:r>
                              <w:rPr>
                                <w:rFonts w:ascii="Futura" w:hAnsi="Futura" w:cs="Futura"/>
                                <w:color w:val="777779"/>
                                <w:sz w:val="18"/>
                                <w:szCs w:val="18"/>
                              </w:rPr>
                              <w:t>3</w:t>
                            </w:r>
                            <w:r w:rsidR="007C6F25">
                              <w:rPr>
                                <w:rFonts w:ascii="Futura" w:hAnsi="Futura" w:cs="Futura"/>
                                <w:color w:val="777779"/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176" w:type="dxa"/>
                          </w:tcPr>
                          <w:p w14:paraId="763B234B" w14:textId="77777777" w:rsidR="006A4D02" w:rsidRPr="00CC25D4" w:rsidRDefault="006A4D02" w:rsidP="00CC25D4">
                            <w:pPr>
                              <w:pStyle w:val="BasicParagraph"/>
                              <w:suppressAutoHyphens/>
                              <w:spacing w:before="80" w:line="300" w:lineRule="atLeast"/>
                              <w:rPr>
                                <w:rFonts w:ascii="Futura" w:hAnsi="Futura" w:cs="Futura"/>
                                <w:color w:val="00B140" w:themeColor="text1"/>
                                <w:sz w:val="26"/>
                                <w:szCs w:val="26"/>
                              </w:rPr>
                            </w:pPr>
                            <w:r w:rsidRPr="00CC25D4">
                              <w:rPr>
                                <w:rStyle w:val="PANELDISCUSSION"/>
                                <w:rFonts w:ascii="Futura" w:hAnsi="Futura" w:cs="Futura"/>
                                <w:color w:val="00B140" w:themeColor="text1"/>
                              </w:rPr>
                              <w:t>PANEL DISCUSSION</w:t>
                            </w:r>
                          </w:p>
                          <w:p w14:paraId="55C5F1C0" w14:textId="77777777" w:rsidR="006A4D02" w:rsidRPr="00486E0E" w:rsidRDefault="00200C9B" w:rsidP="000F14BC">
                            <w:pPr>
                              <w:pStyle w:val="BasicParagraph"/>
                              <w:suppressAutoHyphens/>
                              <w:spacing w:line="300" w:lineRule="atLeast"/>
                              <w:rPr>
                                <w:rFonts w:ascii="Futura" w:hAnsi="Futura" w:cs="Futura"/>
                                <w:color w:val="00098B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PanelTalkTitle"/>
                                <w:rFonts w:ascii="Futura" w:hAnsi="Futura" w:cs="Futura"/>
                              </w:rPr>
                              <w:t>Career Paths</w:t>
                            </w:r>
                          </w:p>
                          <w:p w14:paraId="25D8362F" w14:textId="77777777" w:rsidR="006A4D02" w:rsidRPr="00486E0E" w:rsidRDefault="006A4D02" w:rsidP="000F14BC">
                            <w:pPr>
                              <w:pStyle w:val="BasicParagraph"/>
                              <w:suppressAutoHyphens/>
                              <w:spacing w:line="300" w:lineRule="atLeast"/>
                              <w:rPr>
                                <w:rFonts w:ascii="Futura" w:hAnsi="Futura" w:cs="Futura"/>
                                <w:color w:val="00098B"/>
                                <w:sz w:val="18"/>
                                <w:szCs w:val="18"/>
                              </w:rPr>
                            </w:pPr>
                            <w:r w:rsidRPr="00486E0E">
                              <w:rPr>
                                <w:rStyle w:val="PanelTalkTitle"/>
                                <w:rFonts w:ascii="Futura" w:hAnsi="Futura" w:cs="Futura"/>
                              </w:rPr>
                              <w:t>Moderator</w:t>
                            </w:r>
                            <w:r w:rsidRPr="00486E0E">
                              <w:rPr>
                                <w:rFonts w:ascii="Futura" w:hAnsi="Futura" w:cs="Futura"/>
                                <w:color w:val="00098B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2A35DF9" w14:textId="77777777" w:rsidR="001C5BEC" w:rsidRDefault="001C5BEC" w:rsidP="000F14BC">
                            <w:pPr>
                              <w:pStyle w:val="BasicParagraph"/>
                              <w:suppressAutoHyphens/>
                              <w:spacing w:line="300" w:lineRule="atLeast"/>
                              <w:rPr>
                                <w:rFonts w:ascii="Futura" w:hAnsi="Futura" w:cs="Futura"/>
                                <w:color w:val="77777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Maria Prokofieva</w:t>
                            </w:r>
                            <w:r w:rsidR="006A4D02" w:rsidRPr="00486E0E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,</w:t>
                            </w:r>
                            <w:r w:rsidR="006A4D02" w:rsidRPr="00486E0E">
                              <w:rPr>
                                <w:rFonts w:ascii="Futura" w:hAnsi="Futura" w:cs="Futura"/>
                                <w:color w:val="777779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058FC71" w14:textId="77777777" w:rsidR="001C5BEC" w:rsidRDefault="001C5BEC" w:rsidP="00200C9B">
                            <w:pPr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>
                              <w:rPr>
                                <w:rStyle w:val="SpeakerTitle"/>
                                <w:rFonts w:ascii="Futura" w:hAnsi="Futura" w:cs="Futura"/>
                              </w:rPr>
                              <w:t>Senior Lecturer</w:t>
                            </w:r>
                            <w:r w:rsidR="006A4D02" w:rsidRPr="00486E0E">
                              <w:rPr>
                                <w:rStyle w:val="SpeakerTitle"/>
                                <w:rFonts w:ascii="Futura" w:hAnsi="Futura" w:cs="Futura"/>
                              </w:rPr>
                              <w:t xml:space="preserve">, </w:t>
                            </w:r>
                          </w:p>
                          <w:p w14:paraId="70D92C93" w14:textId="77777777" w:rsidR="006A4D02" w:rsidRPr="00200C9B" w:rsidRDefault="001C5BEC" w:rsidP="00200C9B">
                            <w:pPr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>
                              <w:rPr>
                                <w:rStyle w:val="SpeakerTitle"/>
                                <w:rFonts w:ascii="Futura" w:hAnsi="Futura" w:cs="Futura"/>
                              </w:rPr>
                              <w:t>Victoria University</w:t>
                            </w:r>
                          </w:p>
                          <w:p w14:paraId="56900614" w14:textId="77777777" w:rsidR="006A4D02" w:rsidRPr="00486E0E" w:rsidRDefault="006A4D02" w:rsidP="000F14BC">
                            <w:pPr>
                              <w:pStyle w:val="BasicParagraph"/>
                              <w:suppressAutoHyphens/>
                              <w:spacing w:line="300" w:lineRule="atLeast"/>
                              <w:rPr>
                                <w:rFonts w:ascii="Futura" w:hAnsi="Futura" w:cs="Futura"/>
                                <w:color w:val="00098B"/>
                                <w:sz w:val="18"/>
                                <w:szCs w:val="18"/>
                              </w:rPr>
                            </w:pPr>
                            <w:r w:rsidRPr="00486E0E">
                              <w:rPr>
                                <w:rStyle w:val="PanelTalkTitle"/>
                                <w:rFonts w:ascii="Futura" w:hAnsi="Futura" w:cs="Futura"/>
                              </w:rPr>
                              <w:t>Panelists</w:t>
                            </w:r>
                          </w:p>
                          <w:p w14:paraId="6E460D19" w14:textId="77777777" w:rsidR="00C07BC3" w:rsidRPr="00F01B5E" w:rsidRDefault="007C6F25" w:rsidP="00200C9B">
                            <w:pPr>
                              <w:widowControl w:val="0"/>
                              <w:spacing w:line="300" w:lineRule="auto"/>
                              <w:rPr>
                                <w:rStyle w:val="SpeakerTitle"/>
                                <w:rFonts w:ascii="Futura" w:hAnsi="Futura" w:cs="Futura"/>
                                <w:color w:val="404041"/>
                                <w:lang w:val="en-AU"/>
                              </w:rPr>
                            </w:pPr>
                            <w:r w:rsidRPr="00F01B5E">
                              <w:rPr>
                                <w:rStyle w:val="SpeakerTitle"/>
                                <w:rFonts w:ascii="Futura" w:hAnsi="Futura" w:cs="Futura"/>
                                <w:color w:val="404041"/>
                                <w:lang w:val="en-AU"/>
                              </w:rPr>
                              <w:t>Participants and speakers</w:t>
                            </w:r>
                          </w:p>
                        </w:tc>
                      </w:tr>
                      <w:tr w:rsidR="006A4D02" w14:paraId="3C0C1A0B" w14:textId="77777777" w:rsidTr="002D776E">
                        <w:tc>
                          <w:tcPr>
                            <w:tcW w:w="997" w:type="dxa"/>
                          </w:tcPr>
                          <w:p w14:paraId="68352779" w14:textId="77777777" w:rsidR="006A4D02" w:rsidRPr="00486E0E" w:rsidRDefault="006A4D02" w:rsidP="000F14BC">
                            <w:pPr>
                              <w:spacing w:line="300" w:lineRule="atLeast"/>
                              <w:rPr>
                                <w:rFonts w:ascii="Futura" w:hAnsi="Futura" w:cs="Futura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4176" w:type="dxa"/>
                          </w:tcPr>
                          <w:p w14:paraId="5A384717" w14:textId="77777777" w:rsidR="006A4D02" w:rsidRPr="00200C9B" w:rsidRDefault="00200C9B" w:rsidP="00200C9B">
                            <w:pPr>
                              <w:spacing w:before="80"/>
                              <w:rPr>
                                <w:rStyle w:val="SpeakerTitle"/>
                                <w:rFonts w:ascii="Futura" w:hAnsi="Futura" w:cs="Futura"/>
                                <w:caps/>
                                <w:color w:val="00B14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TECHNOLOGYVISIONTALKS"/>
                                <w:rFonts w:ascii="Futura" w:hAnsi="Futura" w:cs="Futura"/>
                                <w:color w:val="00B140" w:themeColor="text1"/>
                              </w:rPr>
                              <w:t xml:space="preserve">CLOSING REMARKS </w:t>
                            </w:r>
                          </w:p>
                        </w:tc>
                      </w:tr>
                      <w:tr w:rsidR="006A4D02" w14:paraId="2EA8548B" w14:textId="77777777" w:rsidTr="002D776E">
                        <w:tc>
                          <w:tcPr>
                            <w:tcW w:w="997" w:type="dxa"/>
                          </w:tcPr>
                          <w:p w14:paraId="374FE5EC" w14:textId="77777777" w:rsidR="006A4D02" w:rsidRPr="00200C9B" w:rsidRDefault="00200C9B" w:rsidP="00200C9B">
                            <w:pPr>
                              <w:spacing w:line="300" w:lineRule="atLeast"/>
                              <w:rPr>
                                <w:rFonts w:ascii="Futura" w:hAnsi="Futura" w:cs="Futura"/>
                                <w:color w:val="77777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Futura" w:hAnsi="Futura" w:cs="Futura"/>
                                <w:color w:val="777779"/>
                                <w:sz w:val="18"/>
                                <w:szCs w:val="18"/>
                              </w:rPr>
                              <w:t>12</w:t>
                            </w:r>
                            <w:r w:rsidR="006A4D02" w:rsidRPr="00486E0E">
                              <w:rPr>
                                <w:rFonts w:ascii="Futura" w:hAnsi="Futura" w:cs="Futura"/>
                                <w:color w:val="777779"/>
                                <w:sz w:val="18"/>
                                <w:szCs w:val="18"/>
                              </w:rPr>
                              <w:t>:</w:t>
                            </w:r>
                            <w:r w:rsidR="007C6F25">
                              <w:rPr>
                                <w:rFonts w:ascii="Futura" w:hAnsi="Futura" w:cs="Futura"/>
                                <w:color w:val="777779"/>
                                <w:sz w:val="18"/>
                                <w:szCs w:val="18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4176" w:type="dxa"/>
                          </w:tcPr>
                          <w:p w14:paraId="6812A748" w14:textId="77777777" w:rsidR="006A4D02" w:rsidRPr="00486E0E" w:rsidRDefault="00C07BC3" w:rsidP="00C07BC3">
                            <w:pPr>
                              <w:rPr>
                                <w:rStyle w:val="SpeakerTitle"/>
                                <w:rFonts w:ascii="Futura" w:hAnsi="Futura" w:cs="Futura"/>
                              </w:rPr>
                            </w:pPr>
                            <w:r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Maria Prokofieva</w:t>
                            </w:r>
                            <w:r w:rsidR="006A4D02" w:rsidRPr="00486E0E">
                              <w:rPr>
                                <w:rStyle w:val="SpeakerNamesTalkTitles"/>
                                <w:rFonts w:ascii="Futura" w:hAnsi="Futura" w:cs="Futura"/>
                              </w:rPr>
                              <w:t>,</w:t>
                            </w:r>
                            <w:r w:rsidR="006A4D02" w:rsidRPr="00486E0E">
                              <w:rPr>
                                <w:rFonts w:ascii="Futura" w:hAnsi="Futura" w:cs="Futura"/>
                                <w:color w:val="77777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Style w:val="SpeakerTitle"/>
                                <w:rFonts w:ascii="Futura" w:hAnsi="Futura" w:cs="Futura"/>
                              </w:rPr>
                              <w:t>Victoria University</w:t>
                            </w:r>
                          </w:p>
                        </w:tc>
                      </w:tr>
                    </w:tbl>
                    <w:p w14:paraId="0AC014BE" w14:textId="77777777" w:rsidR="006A4D02" w:rsidRPr="00BE60B0" w:rsidRDefault="006A4D02" w:rsidP="005B4A28">
                      <w:pPr>
                        <w:rPr>
                          <w:rFonts w:ascii="Futura" w:hAnsi="Futura" w:cs="Futura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y="margin"/>
              </v:shape>
            </w:pict>
          </mc:Fallback>
        </mc:AlternateContent>
      </w:r>
      <w:r w:rsidR="00294AB1" w:rsidRPr="00380E87">
        <w:rPr>
          <w:rFonts w:ascii="Adobe Garamond Pro" w:hAnsi="Adobe Garamond Pro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75D426" wp14:editId="6B5886E0">
                <wp:simplePos x="0" y="0"/>
                <wp:positionH relativeFrom="column">
                  <wp:posOffset>0</wp:posOffset>
                </wp:positionH>
                <wp:positionV relativeFrom="paragraph">
                  <wp:posOffset>-86995</wp:posOffset>
                </wp:positionV>
                <wp:extent cx="6515100" cy="342900"/>
                <wp:effectExtent l="0" t="0" r="1270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A2D96" w14:textId="77777777" w:rsidR="006A4D02" w:rsidRPr="006A4D02" w:rsidRDefault="006A4D02" w:rsidP="006A4D02">
                            <w:pPr>
                              <w:rPr>
                                <w:rFonts w:ascii="Futura" w:hAnsi="Futura" w:cs="Futura"/>
                              </w:rPr>
                            </w:pPr>
                            <w:r w:rsidRPr="006A4D02">
                              <w:rPr>
                                <w:rFonts w:ascii="Futura" w:hAnsi="Futura" w:cs="Futura"/>
                              </w:rPr>
                              <w:t>AGENDA</w:t>
                            </w:r>
                            <w:r w:rsidR="007D5185">
                              <w:rPr>
                                <w:rFonts w:ascii="Futura" w:hAnsi="Futura" w:cs="Futura"/>
                              </w:rPr>
                              <w:t xml:space="preserve"> – Data and business transformation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D426" id="Text Box 9" o:spid="_x0000_s1029" type="#_x0000_t202" style="position:absolute;margin-left:0;margin-top:-6.85pt;width:513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" filled="f" stroked="f">
                <v:textbox inset="0,0,0,0">
                  <w:txbxContent>
                    <w:p w14:paraId="416A2D96" w14:textId="77777777" w:rsidR="006A4D02" w:rsidRPr="006A4D02" w:rsidRDefault="006A4D02" w:rsidP="006A4D02">
                      <w:pPr>
                        <w:rPr>
                          <w:rFonts w:ascii="Futura" w:hAnsi="Futura" w:cs="Futura"/>
                        </w:rPr>
                      </w:pPr>
                      <w:r w:rsidRPr="006A4D02">
                        <w:rPr>
                          <w:rFonts w:ascii="Futura" w:hAnsi="Futura" w:cs="Futura"/>
                        </w:rPr>
                        <w:t>AGENDA</w:t>
                      </w:r>
                      <w:r w:rsidR="007D5185">
                        <w:rPr>
                          <w:rFonts w:ascii="Futura" w:hAnsi="Futura" w:cs="Futura"/>
                        </w:rPr>
                        <w:t xml:space="preserve"> – Data and business transformation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97EA0" w:rsidRPr="00380E87" w:rsidSect="00CC25D4">
      <w:headerReference w:type="first" r:id="rId7"/>
      <w:pgSz w:w="12240" w:h="15840"/>
      <w:pgMar w:top="3024" w:right="1080" w:bottom="108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7AE980" w14:textId="77777777" w:rsidR="00CA215E" w:rsidRDefault="00CA215E" w:rsidP="000D3DF7">
      <w:r>
        <w:separator/>
      </w:r>
    </w:p>
  </w:endnote>
  <w:endnote w:type="continuationSeparator" w:id="0">
    <w:p w14:paraId="141FDA90" w14:textId="77777777" w:rsidR="00CA215E" w:rsidRDefault="00CA215E" w:rsidP="000D3D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Futura-Medium">
    <w:altName w:val="Futura"/>
    <w:panose1 w:val="020B0602020204020303"/>
    <w:charset w:val="B1"/>
    <w:family w:val="swiss"/>
    <w:pitch w:val="variable"/>
    <w:sig w:usb0="80000867" w:usb1="00000000" w:usb2="00000000" w:usb3="00000000" w:csb0="000001FB" w:csb1="00000000"/>
  </w:font>
  <w:font w:name="Adobe Garamond Pro">
    <w:altName w:val="Garamond"/>
    <w:panose1 w:val="020B0604020202020204"/>
    <w:charset w:val="4D"/>
    <w:family w:val="roman"/>
    <w:notTrueType/>
    <w:pitch w:val="variable"/>
    <w:sig w:usb0="00000007" w:usb1="00000001" w:usb2="00000000" w:usb3="00000000" w:csb0="00000093" w:csb1="00000000"/>
  </w:font>
  <w:font w:name="Futura">
    <w:panose1 w:val="020B0602020204020303"/>
    <w:charset w:val="00"/>
    <w:family w:val="swiss"/>
    <w:pitch w:val="variable"/>
    <w:sig w:usb0="A00002AF" w:usb1="5000214A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0D4622" w14:textId="77777777" w:rsidR="00CA215E" w:rsidRDefault="00CA215E" w:rsidP="000D3DF7">
      <w:r>
        <w:separator/>
      </w:r>
    </w:p>
  </w:footnote>
  <w:footnote w:type="continuationSeparator" w:id="0">
    <w:p w14:paraId="5A705D80" w14:textId="77777777" w:rsidR="00CA215E" w:rsidRDefault="00CA215E" w:rsidP="000D3D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084"/>
      <w:gridCol w:w="4996"/>
    </w:tblGrid>
    <w:tr w:rsidR="006A4D02" w14:paraId="555EA970" w14:textId="77777777" w:rsidTr="00380E87">
      <w:trPr>
        <w:jc w:val="center"/>
      </w:trPr>
      <w:tc>
        <w:tcPr>
          <w:tcW w:w="5148" w:type="dxa"/>
          <w:shd w:val="clear" w:color="auto" w:fill="auto"/>
          <w:tcMar>
            <w:left w:w="0" w:type="dxa"/>
            <w:right w:w="0" w:type="dxa"/>
          </w:tcMar>
        </w:tcPr>
        <w:p w14:paraId="3A18A98B" w14:textId="77777777" w:rsidR="006A4D02" w:rsidRDefault="00412E75" w:rsidP="00380E87">
          <w:pPr>
            <w:pStyle w:val="Header"/>
            <w:jc w:val="center"/>
          </w:pPr>
          <w:r>
            <w:rPr>
              <w:noProof/>
            </w:rPr>
            <w:drawing>
              <wp:inline distT="0" distB="0" distL="0" distR="0" wp14:anchorId="14AB7F4E" wp14:editId="123F8BD6">
                <wp:extent cx="1900605" cy="1448345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WIDS_logo_stacked_noShadow.png"/>
                        <pic:cNvPicPr/>
                      </pic:nvPicPr>
                      <pic:blipFill rotWithShape="1">
                        <a:blip r:embed="rId1"/>
                        <a:srcRect l="-4046" t="6384" r="-2900" b="-6384"/>
                        <a:stretch/>
                      </pic:blipFill>
                      <pic:spPr bwMode="auto">
                        <a:xfrm>
                          <a:off x="0" y="0"/>
                          <a:ext cx="1900902" cy="14485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8" w:type="dxa"/>
          <w:tcMar>
            <w:left w:w="0" w:type="dxa"/>
            <w:right w:w="0" w:type="dxa"/>
          </w:tcMar>
        </w:tcPr>
        <w:p w14:paraId="5F2D0CBD" w14:textId="77777777" w:rsidR="006A4D02" w:rsidRDefault="006A4D02" w:rsidP="00380E87">
          <w:pPr>
            <w:pStyle w:val="Header"/>
            <w:jc w:val="center"/>
            <w:rPr>
              <w:rFonts w:ascii="Futura" w:hAnsi="Futura" w:cs="Futura"/>
            </w:rPr>
          </w:pPr>
        </w:p>
        <w:p w14:paraId="5E4EA74B" w14:textId="77777777" w:rsidR="006A4D02" w:rsidRDefault="006A4D02" w:rsidP="00380E87">
          <w:pPr>
            <w:pStyle w:val="Header"/>
            <w:jc w:val="center"/>
            <w:rPr>
              <w:rFonts w:ascii="Futura" w:hAnsi="Futura" w:cs="Futura"/>
            </w:rPr>
          </w:pPr>
        </w:p>
        <w:p w14:paraId="0A74D306" w14:textId="77777777" w:rsidR="006A4D02" w:rsidRDefault="006A4D02" w:rsidP="00380E87">
          <w:pPr>
            <w:pStyle w:val="Header"/>
            <w:jc w:val="center"/>
            <w:rPr>
              <w:rFonts w:ascii="Futura" w:hAnsi="Futura" w:cs="Futura"/>
            </w:rPr>
          </w:pPr>
        </w:p>
        <w:p w14:paraId="3ED03A70" w14:textId="77777777" w:rsidR="006A4D02" w:rsidRPr="004E11E7" w:rsidRDefault="006A4D02" w:rsidP="00812377">
          <w:pPr>
            <w:pStyle w:val="Header"/>
            <w:jc w:val="center"/>
            <w:rPr>
              <w:rFonts w:ascii="Futura" w:hAnsi="Futura" w:cs="Futura"/>
            </w:rPr>
          </w:pPr>
        </w:p>
      </w:tc>
    </w:tr>
  </w:tbl>
  <w:p w14:paraId="2B9703DB" w14:textId="77777777" w:rsidR="006A4D02" w:rsidRDefault="006A4D0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B34"/>
    <w:rsid w:val="000D1E6E"/>
    <w:rsid w:val="000D3DF7"/>
    <w:rsid w:val="000F14BC"/>
    <w:rsid w:val="001573E9"/>
    <w:rsid w:val="001C5BEC"/>
    <w:rsid w:val="00200C9B"/>
    <w:rsid w:val="002147FD"/>
    <w:rsid w:val="00261F78"/>
    <w:rsid w:val="00294AB1"/>
    <w:rsid w:val="0029695E"/>
    <w:rsid w:val="00297EA0"/>
    <w:rsid w:val="002D776E"/>
    <w:rsid w:val="00380E87"/>
    <w:rsid w:val="003C38AD"/>
    <w:rsid w:val="003E65B9"/>
    <w:rsid w:val="00412E75"/>
    <w:rsid w:val="00486E0E"/>
    <w:rsid w:val="004E11E7"/>
    <w:rsid w:val="00596005"/>
    <w:rsid w:val="005B4A28"/>
    <w:rsid w:val="005D0EE9"/>
    <w:rsid w:val="0060144A"/>
    <w:rsid w:val="006A4D02"/>
    <w:rsid w:val="007267AE"/>
    <w:rsid w:val="007C6F25"/>
    <w:rsid w:val="007D3194"/>
    <w:rsid w:val="007D5185"/>
    <w:rsid w:val="007E5EA3"/>
    <w:rsid w:val="00812377"/>
    <w:rsid w:val="0081387F"/>
    <w:rsid w:val="00857619"/>
    <w:rsid w:val="009505C7"/>
    <w:rsid w:val="009F3300"/>
    <w:rsid w:val="00A80A5B"/>
    <w:rsid w:val="00AA4311"/>
    <w:rsid w:val="00AD0C5C"/>
    <w:rsid w:val="00B002EA"/>
    <w:rsid w:val="00B01633"/>
    <w:rsid w:val="00B04349"/>
    <w:rsid w:val="00B92768"/>
    <w:rsid w:val="00BD3590"/>
    <w:rsid w:val="00BE60B0"/>
    <w:rsid w:val="00BF57A1"/>
    <w:rsid w:val="00C062FE"/>
    <w:rsid w:val="00C07BC3"/>
    <w:rsid w:val="00C1017B"/>
    <w:rsid w:val="00C124F9"/>
    <w:rsid w:val="00C220B8"/>
    <w:rsid w:val="00CA215E"/>
    <w:rsid w:val="00CC25D4"/>
    <w:rsid w:val="00CE6B34"/>
    <w:rsid w:val="00CF4392"/>
    <w:rsid w:val="00D11929"/>
    <w:rsid w:val="00D613A4"/>
    <w:rsid w:val="00DC49FF"/>
    <w:rsid w:val="00DE447C"/>
    <w:rsid w:val="00E3210B"/>
    <w:rsid w:val="00E44945"/>
    <w:rsid w:val="00EC3F61"/>
    <w:rsid w:val="00F01B5E"/>
    <w:rsid w:val="00F92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2755A3"/>
  <w14:defaultImageDpi w14:val="300"/>
  <w15:docId w15:val="{FFB5BFF1-81BB-434A-838D-06BF13523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Class number heading"/>
    <w:basedOn w:val="Normal"/>
    <w:next w:val="Normal"/>
    <w:link w:val="Heading1Char"/>
    <w:uiPriority w:val="9"/>
    <w:rsid w:val="00B92768"/>
    <w:pPr>
      <w:keepNext/>
      <w:keepLines/>
      <w:spacing w:before="120"/>
      <w:outlineLvl w:val="0"/>
    </w:pPr>
    <w:rPr>
      <w:rFonts w:asciiTheme="majorHAnsi" w:eastAsiaTheme="majorEastAsia" w:hAnsiTheme="majorHAnsi" w:cstheme="majorBidi"/>
      <w:b/>
      <w:bCs/>
      <w:color w:val="06038D" w:themeColor="accent1"/>
      <w:sz w:val="5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5EA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40269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5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20146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Class number heading Char"/>
    <w:basedOn w:val="DefaultParagraphFont"/>
    <w:link w:val="Heading1"/>
    <w:uiPriority w:val="9"/>
    <w:rsid w:val="00B92768"/>
    <w:rPr>
      <w:rFonts w:asciiTheme="majorHAnsi" w:eastAsiaTheme="majorEastAsia" w:hAnsiTheme="majorHAnsi" w:cstheme="majorBidi"/>
      <w:b/>
      <w:bCs/>
      <w:color w:val="06038D" w:themeColor="accent1"/>
      <w:sz w:val="50"/>
      <w:szCs w:val="28"/>
    </w:rPr>
  </w:style>
  <w:style w:type="paragraph" w:customStyle="1" w:styleId="Classtitle">
    <w:name w:val="Class title"/>
    <w:basedOn w:val="Heading1"/>
    <w:rsid w:val="00B92768"/>
    <w:rPr>
      <w:b w:val="0"/>
    </w:rPr>
  </w:style>
  <w:style w:type="paragraph" w:styleId="ListParagraph">
    <w:name w:val="List Paragraph"/>
    <w:basedOn w:val="Normal"/>
    <w:link w:val="ListParagraphChar"/>
    <w:uiPriority w:val="34"/>
    <w:qFormat/>
    <w:rsid w:val="00B92768"/>
    <w:pPr>
      <w:spacing w:before="120"/>
    </w:pPr>
    <w:rPr>
      <w:rFonts w:eastAsiaTheme="minorHAnsi"/>
      <w:sz w:val="20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92768"/>
    <w:rPr>
      <w:rFonts w:eastAsiaTheme="minorHAnsi"/>
      <w:sz w:val="20"/>
      <w:szCs w:val="22"/>
    </w:rPr>
  </w:style>
  <w:style w:type="paragraph" w:styleId="Header">
    <w:name w:val="header"/>
    <w:basedOn w:val="Normal"/>
    <w:link w:val="HeaderChar"/>
    <w:uiPriority w:val="99"/>
    <w:unhideWhenUsed/>
    <w:rsid w:val="000D3DF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3DF7"/>
  </w:style>
  <w:style w:type="paragraph" w:styleId="Footer">
    <w:name w:val="footer"/>
    <w:basedOn w:val="Normal"/>
    <w:link w:val="FooterChar"/>
    <w:uiPriority w:val="99"/>
    <w:unhideWhenUsed/>
    <w:rsid w:val="000D3DF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3DF7"/>
  </w:style>
  <w:style w:type="paragraph" w:styleId="BalloonText">
    <w:name w:val="Balloon Text"/>
    <w:basedOn w:val="Normal"/>
    <w:link w:val="BalloonTextChar"/>
    <w:uiPriority w:val="99"/>
    <w:semiHidden/>
    <w:unhideWhenUsed/>
    <w:rsid w:val="000D3D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DF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0D3D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peakerTitle">
    <w:name w:val="Speaker Title"/>
    <w:aliases w:val="Company,times,notes"/>
    <w:uiPriority w:val="99"/>
    <w:rsid w:val="00BE60B0"/>
    <w:rPr>
      <w:rFonts w:ascii="Futura-Medium" w:hAnsi="Futura-Medium" w:cs="Futura-Medium"/>
      <w:color w:val="777779"/>
      <w:spacing w:val="0"/>
      <w:sz w:val="18"/>
      <w:szCs w:val="18"/>
      <w:u w:val="none"/>
    </w:rPr>
  </w:style>
  <w:style w:type="character" w:customStyle="1" w:styleId="BREAKFAST">
    <w:name w:val="BREAKFAST"/>
    <w:aliases w:val="REGISTRATION,BREAK,LUNCH,RECEPTION"/>
    <w:uiPriority w:val="99"/>
    <w:rsid w:val="00EC3F61"/>
    <w:rPr>
      <w:rFonts w:ascii="Futura-Medium" w:hAnsi="Futura-Medium" w:cs="Futura-Medium"/>
      <w:caps/>
      <w:color w:val="54274E"/>
      <w:spacing w:val="0"/>
      <w:sz w:val="26"/>
      <w:szCs w:val="26"/>
      <w:u w:val="none"/>
    </w:rPr>
  </w:style>
  <w:style w:type="paragraph" w:customStyle="1" w:styleId="BasicParagraph">
    <w:name w:val="[Basic Paragraph]"/>
    <w:basedOn w:val="Normal"/>
    <w:uiPriority w:val="99"/>
    <w:rsid w:val="00EC3F6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Futura-Medium" w:hAnsi="Futura-Medium" w:cs="Times New Roman"/>
      <w:color w:val="000000"/>
    </w:rPr>
  </w:style>
  <w:style w:type="character" w:customStyle="1" w:styleId="REMARKS">
    <w:name w:val="REMARKS"/>
    <w:uiPriority w:val="99"/>
    <w:rsid w:val="00EC3F61"/>
    <w:rPr>
      <w:rFonts w:ascii="Futura-Medium" w:hAnsi="Futura-Medium" w:cs="Futura-Medium"/>
      <w:caps/>
      <w:color w:val="EDA900"/>
      <w:spacing w:val="0"/>
      <w:sz w:val="26"/>
      <w:szCs w:val="26"/>
      <w:u w:val="none"/>
    </w:rPr>
  </w:style>
  <w:style w:type="character" w:customStyle="1" w:styleId="SpeakerNamesTalkTitles">
    <w:name w:val="Speaker Names &amp; Talk Titles"/>
    <w:uiPriority w:val="99"/>
    <w:rsid w:val="00EC3F61"/>
    <w:rPr>
      <w:rFonts w:ascii="Futura-Medium" w:hAnsi="Futura-Medium" w:cs="Futura-Medium"/>
      <w:color w:val="404041"/>
      <w:spacing w:val="0"/>
      <w:sz w:val="18"/>
      <w:szCs w:val="18"/>
      <w:u w:val="none"/>
    </w:rPr>
  </w:style>
  <w:style w:type="character" w:customStyle="1" w:styleId="KEYNOTE">
    <w:name w:val="KEYNOTE"/>
    <w:uiPriority w:val="99"/>
    <w:rsid w:val="00EC3F61"/>
    <w:rPr>
      <w:rFonts w:ascii="Futura-Medium" w:hAnsi="Futura-Medium" w:cs="Futura-Medium"/>
      <w:caps/>
      <w:color w:val="A31F34"/>
      <w:spacing w:val="0"/>
      <w:sz w:val="26"/>
      <w:szCs w:val="26"/>
      <w:u w:val="none"/>
    </w:rPr>
  </w:style>
  <w:style w:type="character" w:customStyle="1" w:styleId="PANELDISCUSSION">
    <w:name w:val="PANEL DISCUSSION"/>
    <w:uiPriority w:val="99"/>
    <w:rsid w:val="00EC3F61"/>
    <w:rPr>
      <w:rFonts w:ascii="Futura-Medium" w:hAnsi="Futura-Medium" w:cs="Futura-Medium"/>
      <w:color w:val="00098B"/>
      <w:sz w:val="26"/>
      <w:szCs w:val="26"/>
      <w:u w:val="none"/>
    </w:rPr>
  </w:style>
  <w:style w:type="character" w:customStyle="1" w:styleId="PanelTalkTitle">
    <w:name w:val="Panel Talk Title"/>
    <w:aliases w:val="Moderator,Panelists"/>
    <w:basedOn w:val="PANELDISCUSSION"/>
    <w:uiPriority w:val="99"/>
    <w:rsid w:val="00EC3F61"/>
    <w:rPr>
      <w:rFonts w:ascii="Futura-Medium" w:hAnsi="Futura-Medium" w:cs="Futura-Medium"/>
      <w:color w:val="00098B"/>
      <w:spacing w:val="0"/>
      <w:sz w:val="18"/>
      <w:szCs w:val="18"/>
      <w:u w:val="none"/>
    </w:rPr>
  </w:style>
  <w:style w:type="character" w:customStyle="1" w:styleId="TECHNOLOGYVISIONTALKS">
    <w:name w:val="TECHNOLOGY VISION TALKS"/>
    <w:uiPriority w:val="99"/>
    <w:rsid w:val="00EC3F61"/>
    <w:rPr>
      <w:rFonts w:ascii="Futura-Medium" w:hAnsi="Futura-Medium" w:cs="Futura-Medium"/>
      <w:caps/>
      <w:color w:val="0099A8"/>
      <w:spacing w:val="0"/>
      <w:sz w:val="26"/>
      <w:szCs w:val="26"/>
      <w:u w:val="none"/>
    </w:rPr>
  </w:style>
  <w:style w:type="character" w:customStyle="1" w:styleId="AGENDA">
    <w:name w:val="AGENDA"/>
    <w:uiPriority w:val="99"/>
    <w:rsid w:val="005B4A28"/>
    <w:rPr>
      <w:rFonts w:ascii="Futura-Medium" w:hAnsi="Futura-Medium" w:cs="Futura-Medium"/>
      <w:caps/>
      <w:color w:val="00AE41"/>
      <w:spacing w:val="0"/>
      <w:sz w:val="26"/>
      <w:szCs w:val="26"/>
      <w:u w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E5EA3"/>
    <w:rPr>
      <w:rFonts w:asciiTheme="majorHAnsi" w:eastAsiaTheme="majorEastAsia" w:hAnsiTheme="majorHAnsi" w:cstheme="majorBidi"/>
      <w:color w:val="040269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C5BEC"/>
    <w:rPr>
      <w:rFonts w:asciiTheme="majorHAnsi" w:eastAsiaTheme="majorEastAsia" w:hAnsiTheme="majorHAnsi" w:cstheme="majorBidi"/>
      <w:color w:val="020146" w:themeColor="accent1" w:themeShade="7F"/>
    </w:rPr>
  </w:style>
  <w:style w:type="character" w:customStyle="1" w:styleId="gd">
    <w:name w:val="gd"/>
    <w:basedOn w:val="DefaultParagraphFont"/>
    <w:rsid w:val="001C5BEC"/>
  </w:style>
  <w:style w:type="paragraph" w:customStyle="1" w:styleId="xxxmsonormal">
    <w:name w:val="xxxmsonormal"/>
    <w:basedOn w:val="Normal"/>
    <w:rsid w:val="0060144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AU"/>
    </w:rPr>
  </w:style>
  <w:style w:type="character" w:customStyle="1" w:styleId="apple-converted-space">
    <w:name w:val="apple-converted-space"/>
    <w:basedOn w:val="DefaultParagraphFont"/>
    <w:rsid w:val="006014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6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784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vustaff-my.sharepoint.com/personal/e5028514_vu_edu_au/Documents/wids/WiDS_Agenda_Template.dotx" TargetMode="External"/></Relationships>
</file>

<file path=word/theme/theme1.xml><?xml version="1.0" encoding="utf-8"?>
<a:theme xmlns:a="http://schemas.openxmlformats.org/drawingml/2006/main" name="WiDS">
  <a:themeElements>
    <a:clrScheme name="Custom 5">
      <a:dk1>
        <a:srgbClr val="00B140"/>
      </a:dk1>
      <a:lt1>
        <a:srgbClr val="75787B"/>
      </a:lt1>
      <a:dk2>
        <a:srgbClr val="231F20"/>
      </a:dk2>
      <a:lt2>
        <a:srgbClr val="EAAB00"/>
      </a:lt2>
      <a:accent1>
        <a:srgbClr val="06038D"/>
      </a:accent1>
      <a:accent2>
        <a:srgbClr val="009CA6"/>
      </a:accent2>
      <a:accent3>
        <a:srgbClr val="53284F"/>
      </a:accent3>
      <a:accent4>
        <a:srgbClr val="8C1515"/>
      </a:accent4>
      <a:accent5>
        <a:srgbClr val="BE531C"/>
      </a:accent5>
      <a:accent6>
        <a:srgbClr val="000000"/>
      </a:accent6>
      <a:hlink>
        <a:srgbClr val="06038D"/>
      </a:hlink>
      <a:folHlink>
        <a:srgbClr val="009CA6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A87F0B8-11BE-7A43-9DB1-7F716EF33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WiDS_Agenda_Template.dotx</Template>
  <TotalTime>100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Prokofieva</dc:creator>
  <cp:keywords/>
  <dc:description/>
  <cp:lastModifiedBy>Maria Prokofieva</cp:lastModifiedBy>
  <cp:revision>5</cp:revision>
  <cp:lastPrinted>2016-07-11T20:28:00Z</cp:lastPrinted>
  <dcterms:created xsi:type="dcterms:W3CDTF">2021-01-31T23:16:00Z</dcterms:created>
  <dcterms:modified xsi:type="dcterms:W3CDTF">2021-03-01T01:16:00Z</dcterms:modified>
</cp:coreProperties>
</file>